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501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7"/>
        <w:gridCol w:w="7654"/>
      </w:tblGrid>
      <w:tr w:rsidR="001A12D2" w14:paraId="16470440" w14:textId="77777777" w:rsidTr="000860CB">
        <w:tc>
          <w:tcPr>
            <w:tcW w:w="2847" w:type="dxa"/>
            <w:vAlign w:val="bottom"/>
          </w:tcPr>
          <w:p w14:paraId="590F96A5" w14:textId="77777777" w:rsidR="001A12D2" w:rsidRDefault="001A12D2" w:rsidP="000860CB">
            <w:pPr>
              <w:pStyle w:val="Kopfzeile"/>
              <w:tabs>
                <w:tab w:val="clear" w:pos="4536"/>
                <w:tab w:val="clear" w:pos="9072"/>
              </w:tabs>
              <w:ind w:right="-2294"/>
              <w:rPr>
                <w:noProof/>
              </w:rPr>
            </w:pPr>
            <w:r w:rsidRPr="005B0FB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94E4B5D" wp14:editId="2BAE185C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155575</wp:posOffset>
                  </wp:positionV>
                  <wp:extent cx="1148715" cy="905510"/>
                  <wp:effectExtent l="0" t="0" r="0" b="8890"/>
                  <wp:wrapSquare wrapText="bothSides"/>
                  <wp:docPr id="4" name="Grafik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6925D8-1FA5-4FFB-8EAB-8EF0B9EB05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3">
                            <a:extLst>
                              <a:ext uri="{FF2B5EF4-FFF2-40B4-BE49-F238E27FC236}">
                                <a16:creationId xmlns:a16="http://schemas.microsoft.com/office/drawing/2014/main" id="{086925D8-1FA5-4FFB-8EAB-8EF0B9EB05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715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132569" w14:textId="77777777" w:rsidR="001A12D2" w:rsidRDefault="001A12D2" w:rsidP="000860CB">
            <w:pPr>
              <w:pStyle w:val="Kopfzeile"/>
              <w:tabs>
                <w:tab w:val="clear" w:pos="4536"/>
                <w:tab w:val="clear" w:pos="9072"/>
              </w:tabs>
              <w:ind w:right="-2294"/>
              <w:rPr>
                <w:noProof/>
              </w:rPr>
            </w:pPr>
          </w:p>
          <w:p w14:paraId="678F1571" w14:textId="77777777" w:rsidR="001A12D2" w:rsidRDefault="001A12D2" w:rsidP="000860CB">
            <w:pPr>
              <w:pStyle w:val="Kopfzeile"/>
              <w:tabs>
                <w:tab w:val="clear" w:pos="4536"/>
                <w:tab w:val="clear" w:pos="9072"/>
              </w:tabs>
              <w:ind w:right="-2294"/>
            </w:pPr>
          </w:p>
        </w:tc>
        <w:tc>
          <w:tcPr>
            <w:tcW w:w="7654" w:type="dxa"/>
            <w:vAlign w:val="bottom"/>
          </w:tcPr>
          <w:p w14:paraId="77368A41" w14:textId="77777777" w:rsidR="001A12D2" w:rsidRPr="00A92BAF" w:rsidRDefault="001A12D2" w:rsidP="000860CB">
            <w:pPr>
              <w:pStyle w:val="Kopfzeile"/>
              <w:tabs>
                <w:tab w:val="clear" w:pos="4536"/>
                <w:tab w:val="clear" w:pos="9072"/>
              </w:tabs>
              <w:spacing w:line="400" w:lineRule="exact"/>
              <w:ind w:right="-2296"/>
              <w:rPr>
                <w:rFonts w:ascii="Noto Sans" w:hAnsi="Noto Sans" w:cs="Noto Sans"/>
                <w:b/>
                <w:color w:val="4C4C4C"/>
                <w:sz w:val="28"/>
                <w:szCs w:val="28"/>
              </w:rPr>
            </w:pPr>
            <w:r w:rsidRPr="00A92BAF">
              <w:rPr>
                <w:rFonts w:ascii="Noto Sans" w:hAnsi="Noto Sans" w:cs="Noto Sans"/>
                <w:b/>
                <w:color w:val="4C4C4C"/>
                <w:sz w:val="28"/>
                <w:szCs w:val="28"/>
              </w:rPr>
              <w:t>Arbeitskreis Medizinischer Ethik-Kommissionen</w:t>
            </w:r>
          </w:p>
          <w:p w14:paraId="0262E9A3" w14:textId="77777777" w:rsidR="001A12D2" w:rsidRPr="00A92BAF" w:rsidRDefault="001A12D2" w:rsidP="000860CB">
            <w:pPr>
              <w:pStyle w:val="Kopfzeile"/>
              <w:tabs>
                <w:tab w:val="clear" w:pos="4536"/>
                <w:tab w:val="clear" w:pos="9072"/>
              </w:tabs>
              <w:spacing w:line="400" w:lineRule="exact"/>
              <w:ind w:right="-2296"/>
              <w:rPr>
                <w:rFonts w:ascii="Noto Sans" w:hAnsi="Noto Sans" w:cs="Noto Sans"/>
                <w:color w:val="4C4C4C"/>
                <w:sz w:val="20"/>
                <w:szCs w:val="20"/>
              </w:rPr>
            </w:pPr>
            <w:r w:rsidRPr="00A92BAF">
              <w:rPr>
                <w:rFonts w:ascii="Noto Sans" w:hAnsi="Noto Sans" w:cs="Noto Sans"/>
                <w:color w:val="4C4C4C"/>
                <w:sz w:val="20"/>
                <w:szCs w:val="20"/>
              </w:rPr>
              <w:t>in der Bundesrepublik Deutschland e.V.</w:t>
            </w:r>
          </w:p>
          <w:p w14:paraId="27A9B5A8" w14:textId="77777777" w:rsidR="001A12D2" w:rsidRPr="00A92BAF" w:rsidRDefault="001A12D2" w:rsidP="000860CB">
            <w:pPr>
              <w:pStyle w:val="Kopfzeile"/>
              <w:tabs>
                <w:tab w:val="clear" w:pos="4536"/>
                <w:tab w:val="clear" w:pos="9072"/>
              </w:tabs>
              <w:spacing w:line="360" w:lineRule="exact"/>
              <w:ind w:right="-2296"/>
              <w:rPr>
                <w:rFonts w:ascii="Noto Sans" w:hAnsi="Noto Sans" w:cs="Noto Sans"/>
                <w:color w:val="4C4C4C"/>
                <w:sz w:val="20"/>
                <w:szCs w:val="20"/>
              </w:rPr>
            </w:pPr>
          </w:p>
          <w:p w14:paraId="34AAC4A7" w14:textId="77777777" w:rsidR="001A12D2" w:rsidRPr="00175BE5" w:rsidRDefault="001A12D2" w:rsidP="000860CB">
            <w:pPr>
              <w:pStyle w:val="Kopfzeile"/>
              <w:tabs>
                <w:tab w:val="clear" w:pos="4536"/>
                <w:tab w:val="clear" w:pos="9072"/>
              </w:tabs>
              <w:spacing w:line="360" w:lineRule="exact"/>
              <w:ind w:right="-2296"/>
              <w:rPr>
                <w:rFonts w:ascii="Noto Sans" w:hAnsi="Noto Sans" w:cs="Noto Sans"/>
                <w:color w:val="4C4C4C"/>
                <w:sz w:val="20"/>
                <w:szCs w:val="20"/>
              </w:rPr>
            </w:pPr>
          </w:p>
        </w:tc>
      </w:tr>
    </w:tbl>
    <w:p w14:paraId="3D7ACCF6" w14:textId="77777777" w:rsidR="001A12D2" w:rsidRPr="00066A51" w:rsidRDefault="001A12D2" w:rsidP="002F1041">
      <w:pPr>
        <w:jc w:val="center"/>
        <w:rPr>
          <w:rFonts w:cs="Arial"/>
          <w:b/>
          <w:sz w:val="24"/>
        </w:rPr>
      </w:pPr>
    </w:p>
    <w:p w14:paraId="2B15DEAC" w14:textId="77777777" w:rsidR="000B60DD" w:rsidRPr="00066A51" w:rsidRDefault="000B60DD" w:rsidP="002F1041">
      <w:pPr>
        <w:jc w:val="center"/>
        <w:rPr>
          <w:rFonts w:cs="Arial"/>
          <w:b/>
          <w:sz w:val="24"/>
        </w:rPr>
      </w:pPr>
    </w:p>
    <w:p w14:paraId="010C3625" w14:textId="77777777" w:rsidR="007A2F4D" w:rsidRPr="005B56BC" w:rsidRDefault="005A2566" w:rsidP="00066A51">
      <w:pPr>
        <w:pStyle w:val="Titel"/>
      </w:pPr>
      <w:r w:rsidRPr="005B56BC">
        <w:t xml:space="preserve">Anzeige bei einer </w:t>
      </w:r>
      <w:r w:rsidR="00E169BD">
        <w:t>lokalen</w:t>
      </w:r>
      <w:r w:rsidRPr="005B56BC">
        <w:t xml:space="preserve"> Ethik-Kommission </w:t>
      </w:r>
    </w:p>
    <w:p w14:paraId="4C85CBC2" w14:textId="77777777" w:rsidR="00EA0CB6" w:rsidRPr="00066A51" w:rsidRDefault="00066A51" w:rsidP="00066A51">
      <w:pPr>
        <w:pStyle w:val="berschrift1"/>
      </w:pPr>
      <w:r w:rsidRPr="00066A51">
        <w:t>Abschnitt A: Allgemeine Informationen</w:t>
      </w:r>
    </w:p>
    <w:p w14:paraId="43E6B2A9" w14:textId="77777777" w:rsidR="00595FA3" w:rsidRDefault="002A18DB" w:rsidP="00066A51">
      <w:pPr>
        <w:pStyle w:val="berschrift2AKEK"/>
      </w:pPr>
      <w:r w:rsidRPr="00EA0CB6">
        <w:t>A1:</w:t>
      </w:r>
      <w:r w:rsidR="00595FA3" w:rsidRPr="00EA0CB6">
        <w:t xml:space="preserve"> </w:t>
      </w:r>
      <w:r w:rsidRPr="00EA0CB6">
        <w:t xml:space="preserve">Informationen zum </w:t>
      </w:r>
      <w:r w:rsidR="00595FA3" w:rsidRPr="00EA0CB6">
        <w:t>Antragsteller</w:t>
      </w:r>
      <w:r w:rsidR="00926C6E" w:rsidRPr="00EA0CB6">
        <w:t>/in</w:t>
      </w:r>
      <w:r w:rsidRPr="00EA0CB6">
        <w:t>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6797"/>
      </w:tblGrid>
      <w:tr w:rsidR="00020AF5" w:rsidRPr="00E95283" w14:paraId="0A94D954" w14:textId="77777777" w:rsidTr="00573463">
        <w:trPr>
          <w:trHeight w:val="425"/>
        </w:trPr>
        <w:tc>
          <w:tcPr>
            <w:tcW w:w="2263" w:type="dxa"/>
            <w:vAlign w:val="center"/>
          </w:tcPr>
          <w:p w14:paraId="0460D2E4" w14:textId="77777777" w:rsidR="00020AF5" w:rsidRPr="00E95283" w:rsidRDefault="00020AF5" w:rsidP="00573463">
            <w:pPr>
              <w:spacing w:line="276" w:lineRule="auto"/>
              <w:rPr>
                <w:rFonts w:cs="Arial"/>
                <w:b/>
                <w:szCs w:val="19"/>
              </w:rPr>
            </w:pPr>
            <w:r w:rsidRPr="00E95283">
              <w:rPr>
                <w:rFonts w:cs="Arial"/>
                <w:b/>
                <w:szCs w:val="19"/>
              </w:rPr>
              <w:t>Name</w:t>
            </w:r>
          </w:p>
        </w:tc>
        <w:sdt>
          <w:sdtPr>
            <w:id w:val="-1368984741"/>
            <w:placeholder>
              <w:docPart w:val="C2A911FE5B2B1344A106554E886ADDEB"/>
            </w:placeholder>
          </w:sdtPr>
          <w:sdtContent>
            <w:tc>
              <w:tcPr>
                <w:tcW w:w="6797" w:type="dxa"/>
              </w:tcPr>
              <w:p w14:paraId="118731F9" w14:textId="0288982D" w:rsidR="00020AF5" w:rsidRPr="00E95283" w:rsidRDefault="00A93962" w:rsidP="00573463">
                <w:r>
                  <w:t>Prof. Dr. Ina Conrad-</w:t>
                </w:r>
                <w:proofErr w:type="spellStart"/>
                <w:r>
                  <w:t>Hengerer</w:t>
                </w:r>
                <w:proofErr w:type="spellEnd"/>
              </w:p>
            </w:tc>
          </w:sdtContent>
        </w:sdt>
      </w:tr>
      <w:tr w:rsidR="00020AF5" w:rsidRPr="00E95283" w14:paraId="28B01EFB" w14:textId="77777777" w:rsidTr="00573463">
        <w:trPr>
          <w:trHeight w:val="425"/>
        </w:trPr>
        <w:tc>
          <w:tcPr>
            <w:tcW w:w="2263" w:type="dxa"/>
            <w:vAlign w:val="center"/>
          </w:tcPr>
          <w:p w14:paraId="0B622404" w14:textId="77777777" w:rsidR="00020AF5" w:rsidRPr="00E95283" w:rsidRDefault="00020AF5" w:rsidP="00573463">
            <w:pPr>
              <w:spacing w:line="276" w:lineRule="auto"/>
              <w:rPr>
                <w:rFonts w:cs="Arial"/>
                <w:b/>
                <w:szCs w:val="19"/>
              </w:rPr>
            </w:pPr>
            <w:r w:rsidRPr="00E95283">
              <w:rPr>
                <w:rFonts w:cs="Arial"/>
                <w:b/>
                <w:szCs w:val="19"/>
              </w:rPr>
              <w:t>Klinik / Firma</w:t>
            </w:r>
          </w:p>
        </w:tc>
        <w:sdt>
          <w:sdtPr>
            <w:id w:val="-1327898390"/>
            <w:placeholder>
              <w:docPart w:val="29049D9C964F2748A46BCB99F59C3366"/>
            </w:placeholder>
          </w:sdtPr>
          <w:sdtContent>
            <w:tc>
              <w:tcPr>
                <w:tcW w:w="6797" w:type="dxa"/>
              </w:tcPr>
              <w:p w14:paraId="6677F7CD" w14:textId="77777777" w:rsidR="00A93962" w:rsidRPr="00A93962" w:rsidRDefault="00A93962" w:rsidP="00A93962">
                <w:r w:rsidRPr="00A93962">
                  <w:t>Im Neuenheimer Feld 400 69120 Heidelberg,</w:t>
                </w:r>
              </w:p>
              <w:p w14:paraId="4F0C5F48" w14:textId="13803CE8" w:rsidR="00020AF5" w:rsidRPr="00E95283" w:rsidRDefault="00A93962" w:rsidP="00573463">
                <w:r w:rsidRPr="00A93962">
                  <w:t>Forschung (Augenklinik) Universitätsklinikum Heidelberg</w:t>
                </w:r>
              </w:p>
            </w:tc>
          </w:sdtContent>
        </w:sdt>
      </w:tr>
      <w:tr w:rsidR="00020AF5" w:rsidRPr="00E95283" w14:paraId="775CB0E2" w14:textId="77777777" w:rsidTr="00573463">
        <w:trPr>
          <w:trHeight w:val="425"/>
        </w:trPr>
        <w:tc>
          <w:tcPr>
            <w:tcW w:w="2263" w:type="dxa"/>
            <w:vAlign w:val="center"/>
          </w:tcPr>
          <w:p w14:paraId="07A14426" w14:textId="77777777" w:rsidR="00020AF5" w:rsidRPr="00E95283" w:rsidRDefault="00020AF5" w:rsidP="00573463">
            <w:pPr>
              <w:spacing w:line="276" w:lineRule="auto"/>
              <w:rPr>
                <w:rFonts w:cs="Arial"/>
                <w:b/>
                <w:szCs w:val="19"/>
              </w:rPr>
            </w:pPr>
            <w:r w:rsidRPr="00E95283">
              <w:rPr>
                <w:rFonts w:cs="Arial"/>
                <w:b/>
                <w:szCs w:val="19"/>
              </w:rPr>
              <w:t>Kontaktdaten</w:t>
            </w:r>
          </w:p>
        </w:tc>
        <w:sdt>
          <w:sdtPr>
            <w:id w:val="1834482543"/>
            <w:placeholder>
              <w:docPart w:val="86F621C972FDD34CA06D2B37893609A2"/>
            </w:placeholder>
          </w:sdtPr>
          <w:sdtContent>
            <w:tc>
              <w:tcPr>
                <w:tcW w:w="6797" w:type="dxa"/>
              </w:tcPr>
              <w:p w14:paraId="50C02BC9" w14:textId="2D5F5CFB" w:rsidR="00020AF5" w:rsidRPr="00E95283" w:rsidRDefault="00A93962" w:rsidP="00573463">
                <w:r w:rsidRPr="00A93962">
                  <w:t>ina.conrad-hengerer@med.</w:t>
                </w:r>
                <w:proofErr w:type="spellStart"/>
                <w:r w:rsidRPr="00A93962">
                  <w:t>uni</w:t>
                </w:r>
                <w:proofErr w:type="spellEnd"/>
                <w:r w:rsidRPr="00A93962">
                  <w:t>-heidelberg.de</w:t>
                </w:r>
              </w:p>
            </w:tc>
          </w:sdtContent>
        </w:sdt>
      </w:tr>
      <w:tr w:rsidR="00C31E5E" w:rsidRPr="00E95283" w14:paraId="4984B69F" w14:textId="77777777" w:rsidTr="00573463">
        <w:trPr>
          <w:trHeight w:val="425"/>
        </w:trPr>
        <w:tc>
          <w:tcPr>
            <w:tcW w:w="2263" w:type="dxa"/>
            <w:vAlign w:val="center"/>
          </w:tcPr>
          <w:p w14:paraId="39FAB966" w14:textId="77777777" w:rsidR="00C31E5E" w:rsidRPr="00E95283" w:rsidRDefault="00C31E5E" w:rsidP="00573463">
            <w:pPr>
              <w:spacing w:line="276" w:lineRule="auto"/>
              <w:rPr>
                <w:rFonts w:cs="Arial"/>
                <w:b/>
                <w:szCs w:val="19"/>
              </w:rPr>
            </w:pPr>
            <w:r>
              <w:rPr>
                <w:rFonts w:cs="Arial"/>
                <w:b/>
                <w:szCs w:val="19"/>
              </w:rPr>
              <w:t>Rechnungsadresse (inkl. E-Mail-Adresse)</w:t>
            </w:r>
          </w:p>
        </w:tc>
        <w:sdt>
          <w:sdtPr>
            <w:id w:val="-1018237049"/>
            <w:placeholder>
              <w:docPart w:val="B21121DEE20B43478D956C10063D8013"/>
            </w:placeholder>
          </w:sdtPr>
          <w:sdtContent>
            <w:tc>
              <w:tcPr>
                <w:tcW w:w="6797" w:type="dxa"/>
              </w:tcPr>
              <w:p w14:paraId="62A75C17" w14:textId="657E3F7D" w:rsidR="00C31E5E" w:rsidRDefault="00A93962" w:rsidP="00573463">
                <w:r>
                  <w:t>Jonathan Pareja Carrillo</w:t>
                </w:r>
                <w:r>
                  <w:br/>
                </w:r>
                <w:proofErr w:type="spellStart"/>
                <w:r>
                  <w:t>Wieslensdorfer</w:t>
                </w:r>
                <w:proofErr w:type="spellEnd"/>
                <w:r>
                  <w:t xml:space="preserve"> Str. 22</w:t>
                </w:r>
                <w:r>
                  <w:br/>
                  <w:t xml:space="preserve">74182 Obersulm </w:t>
                </w:r>
                <w:r>
                  <w:br/>
                </w:r>
                <w:r w:rsidRPr="00A93962">
                  <w:t>jonparejacar@stud.hs-heilbronn.de</w:t>
                </w:r>
              </w:p>
            </w:tc>
          </w:sdtContent>
        </w:sdt>
      </w:tr>
    </w:tbl>
    <w:p w14:paraId="035ECA8E" w14:textId="77777777" w:rsidR="00020AF5" w:rsidRDefault="00020AF5" w:rsidP="00020AF5"/>
    <w:p w14:paraId="668D666D" w14:textId="77777777" w:rsidR="00595FA3" w:rsidRDefault="002F1041" w:rsidP="00066A51">
      <w:pPr>
        <w:pStyle w:val="berschrift2AKEK"/>
      </w:pPr>
      <w:r w:rsidRPr="00EA0CB6">
        <w:t>A2</w:t>
      </w:r>
      <w:r w:rsidR="002A18DB" w:rsidRPr="00EA0CB6">
        <w:t>: Titel des Antrages / Projektes:</w:t>
      </w:r>
    </w:p>
    <w:sdt>
      <w:sdtPr>
        <w:rPr>
          <w:rFonts w:cs="Arial"/>
          <w:b/>
          <w:szCs w:val="19"/>
        </w:rPr>
        <w:id w:val="-802533523"/>
        <w:placeholder>
          <w:docPart w:val="5A64A582A0394A489609D13BBB90508D"/>
        </w:placeholder>
      </w:sdtPr>
      <w:sdtContent>
        <w:p w14:paraId="7242B2D4" w14:textId="77777777" w:rsidR="00A93962" w:rsidRPr="00A93962" w:rsidRDefault="00A93962" w:rsidP="00A93962">
          <w:pPr>
            <w:spacing w:line="276" w:lineRule="auto"/>
            <w:jc w:val="both"/>
            <w:rPr>
              <w:rFonts w:cs="Arial"/>
              <w:b/>
              <w:szCs w:val="19"/>
            </w:rPr>
          </w:pPr>
          <w:r w:rsidRPr="00A93962">
            <w:rPr>
              <w:rFonts w:cs="Arial"/>
              <w:b/>
              <w:szCs w:val="19"/>
            </w:rPr>
            <w:t>Perimetrische Untersuchung des Gesichtsfeldes nach Goldmann mittels VR</w:t>
          </w:r>
        </w:p>
        <w:p w14:paraId="599F5051" w14:textId="03D35AFE" w:rsidR="00020AF5" w:rsidRDefault="00000000" w:rsidP="00020AF5">
          <w:pPr>
            <w:spacing w:line="276" w:lineRule="auto"/>
            <w:jc w:val="both"/>
            <w:rPr>
              <w:rFonts w:cs="Arial"/>
              <w:b/>
              <w:szCs w:val="19"/>
            </w:rPr>
          </w:pPr>
        </w:p>
      </w:sdtContent>
    </w:sdt>
    <w:p w14:paraId="4FD922C5" w14:textId="77777777" w:rsidR="00CD0FB7" w:rsidRDefault="005A2566" w:rsidP="00066A51">
      <w:pPr>
        <w:pStyle w:val="berschrift1"/>
      </w:pPr>
      <w:r w:rsidRPr="00EA0CB6">
        <w:t>Abschnitt B</w:t>
      </w:r>
      <w:r w:rsidR="00CD0FB7" w:rsidRPr="00EA0CB6">
        <w:t xml:space="preserve">: </w:t>
      </w:r>
      <w:r w:rsidR="00315020" w:rsidRPr="00EA0CB6">
        <w:t xml:space="preserve">Liste der </w:t>
      </w:r>
      <w:r w:rsidRPr="00EA0CB6">
        <w:t>einzureichenden Unterlagen:</w:t>
      </w:r>
    </w:p>
    <w:tbl>
      <w:tblPr>
        <w:tblStyle w:val="Tabellenraster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639"/>
      </w:tblGrid>
      <w:tr w:rsidR="00C31E5E" w:rsidRPr="00201343" w14:paraId="4961881F" w14:textId="77777777" w:rsidTr="00241849">
        <w:trPr>
          <w:trHeight w:val="425"/>
        </w:trPr>
        <w:sdt>
          <w:sdtPr>
            <w:rPr>
              <w:rFonts w:cs="Arial"/>
              <w:b/>
              <w:szCs w:val="19"/>
            </w:rPr>
            <w:id w:val="5037919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5817B642" w14:textId="00DC1D08" w:rsidR="00C31E5E" w:rsidRPr="00201343" w:rsidRDefault="00A93962" w:rsidP="00241849">
                <w:pPr>
                  <w:spacing w:line="276" w:lineRule="auto"/>
                  <w:rPr>
                    <w:rFonts w:cs="Arial"/>
                    <w:b/>
                    <w:szCs w:val="19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19"/>
                  </w:rPr>
                  <w:t>☒</w:t>
                </w:r>
              </w:p>
            </w:tc>
          </w:sdtContent>
        </w:sdt>
        <w:tc>
          <w:tcPr>
            <w:tcW w:w="8639" w:type="dxa"/>
            <w:vAlign w:val="center"/>
          </w:tcPr>
          <w:p w14:paraId="20B7E1E3" w14:textId="77777777" w:rsidR="00C31E5E" w:rsidRPr="00066A51" w:rsidRDefault="00C31E5E" w:rsidP="00241849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Es erfolgt die initiale Anzeige</w:t>
            </w:r>
          </w:p>
        </w:tc>
      </w:tr>
      <w:tr w:rsidR="00C31E5E" w:rsidRPr="00201343" w14:paraId="63640037" w14:textId="77777777" w:rsidTr="00241849">
        <w:trPr>
          <w:trHeight w:val="425"/>
        </w:trPr>
        <w:sdt>
          <w:sdtPr>
            <w:rPr>
              <w:rFonts w:cs="Arial"/>
              <w:b/>
              <w:szCs w:val="19"/>
            </w:rPr>
            <w:id w:val="522515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3DAFF21E" w14:textId="77777777" w:rsidR="00C31E5E" w:rsidRDefault="00C31E5E" w:rsidP="00241849">
                <w:pPr>
                  <w:spacing w:line="276" w:lineRule="auto"/>
                  <w:rPr>
                    <w:rFonts w:cs="Arial"/>
                    <w:b/>
                    <w:szCs w:val="19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19"/>
                  </w:rPr>
                  <w:t>☐</w:t>
                </w:r>
              </w:p>
            </w:tc>
          </w:sdtContent>
        </w:sdt>
        <w:tc>
          <w:tcPr>
            <w:tcW w:w="8639" w:type="dxa"/>
            <w:vAlign w:val="center"/>
          </w:tcPr>
          <w:p w14:paraId="21E82F1C" w14:textId="77777777" w:rsidR="00C31E5E" w:rsidRPr="00066A51" w:rsidRDefault="00C31E5E" w:rsidP="00241849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t>Es erfolgt die Anzeige eines Amendments</w:t>
            </w:r>
          </w:p>
        </w:tc>
      </w:tr>
    </w:tbl>
    <w:p w14:paraId="0E691CEB" w14:textId="77777777" w:rsidR="00C31E5E" w:rsidRDefault="00C31E5E" w:rsidP="00C31E5E"/>
    <w:tbl>
      <w:tblPr>
        <w:tblStyle w:val="Tabellenraster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639"/>
      </w:tblGrid>
      <w:tr w:rsidR="00066A51" w:rsidRPr="00201343" w14:paraId="13321091" w14:textId="77777777" w:rsidTr="00066A51">
        <w:trPr>
          <w:trHeight w:val="425"/>
        </w:trPr>
        <w:sdt>
          <w:sdtPr>
            <w:rPr>
              <w:rFonts w:cs="Arial"/>
              <w:b/>
              <w:szCs w:val="19"/>
            </w:rPr>
            <w:id w:val="-21246028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71871C2A" w14:textId="571F0D3C" w:rsidR="00066A51" w:rsidRPr="00201343" w:rsidRDefault="00A93962" w:rsidP="00066A51">
                <w:pPr>
                  <w:spacing w:line="276" w:lineRule="auto"/>
                  <w:rPr>
                    <w:rFonts w:cs="Arial"/>
                    <w:b/>
                    <w:szCs w:val="19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19"/>
                  </w:rPr>
                  <w:t>☒</w:t>
                </w:r>
              </w:p>
            </w:tc>
          </w:sdtContent>
        </w:sdt>
        <w:tc>
          <w:tcPr>
            <w:tcW w:w="8639" w:type="dxa"/>
            <w:vAlign w:val="center"/>
          </w:tcPr>
          <w:p w14:paraId="67506B52" w14:textId="77777777" w:rsidR="00066A51" w:rsidRPr="00066A51" w:rsidRDefault="00066A51" w:rsidP="00066A51">
            <w:pPr>
              <w:spacing w:line="276" w:lineRule="auto"/>
              <w:rPr>
                <w:rFonts w:cs="Arial"/>
              </w:rPr>
            </w:pPr>
            <w:r w:rsidRPr="00066A51">
              <w:rPr>
                <w:rFonts w:cs="Arial"/>
              </w:rPr>
              <w:t xml:space="preserve">Strukturierte deutschsprachige Synopse (bei Vollantrag: Studienprotokoll Variante </w:t>
            </w:r>
            <w:proofErr w:type="gramStart"/>
            <w:r w:rsidRPr="00066A51">
              <w:rPr>
                <w:rFonts w:cs="Arial"/>
              </w:rPr>
              <w:t>A)*</w:t>
            </w:r>
            <w:proofErr w:type="gramEnd"/>
            <w:r w:rsidRPr="00066A51">
              <w:rPr>
                <w:rFonts w:cs="Arial"/>
              </w:rPr>
              <w:t xml:space="preserve"> bzw. Kurzantrag (bei Protokollvarianten B, C, D)</w:t>
            </w:r>
          </w:p>
        </w:tc>
      </w:tr>
      <w:tr w:rsidR="00066A51" w:rsidRPr="00201343" w14:paraId="645A5676" w14:textId="77777777" w:rsidTr="00066A51">
        <w:trPr>
          <w:trHeight w:val="425"/>
        </w:trPr>
        <w:sdt>
          <w:sdtPr>
            <w:rPr>
              <w:rFonts w:cs="Arial"/>
              <w:b/>
              <w:szCs w:val="19"/>
            </w:rPr>
            <w:id w:val="11768527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02B2541C" w14:textId="505F9616" w:rsidR="00066A51" w:rsidRDefault="00A93962" w:rsidP="00066A51">
                <w:pPr>
                  <w:spacing w:line="276" w:lineRule="auto"/>
                  <w:rPr>
                    <w:rFonts w:cs="Arial"/>
                    <w:b/>
                    <w:szCs w:val="19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19"/>
                  </w:rPr>
                  <w:t>☒</w:t>
                </w:r>
              </w:p>
            </w:tc>
          </w:sdtContent>
        </w:sdt>
        <w:tc>
          <w:tcPr>
            <w:tcW w:w="8639" w:type="dxa"/>
            <w:vAlign w:val="center"/>
          </w:tcPr>
          <w:p w14:paraId="0E5169F3" w14:textId="77777777" w:rsidR="00066A51" w:rsidRPr="00066A51" w:rsidRDefault="00066A51" w:rsidP="00066A51">
            <w:pPr>
              <w:spacing w:line="276" w:lineRule="auto"/>
              <w:rPr>
                <w:rFonts w:cs="Arial"/>
              </w:rPr>
            </w:pPr>
            <w:r w:rsidRPr="00066A51">
              <w:rPr>
                <w:rFonts w:cs="Arial"/>
              </w:rPr>
              <w:t>Liste der beteiligten Studienzentren inklusive der lokal verantwortlichen Ärztinnen/Ärzte*</w:t>
            </w:r>
          </w:p>
        </w:tc>
      </w:tr>
      <w:tr w:rsidR="00066A51" w:rsidRPr="00201343" w14:paraId="0301B336" w14:textId="77777777" w:rsidTr="00066A51">
        <w:trPr>
          <w:trHeight w:val="425"/>
        </w:trPr>
        <w:sdt>
          <w:sdtPr>
            <w:rPr>
              <w:rFonts w:cs="Arial"/>
              <w:b/>
              <w:szCs w:val="19"/>
            </w:rPr>
            <w:id w:val="11978205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78B3CCC6" w14:textId="6B20D1DC" w:rsidR="00066A51" w:rsidRDefault="00A93962" w:rsidP="00066A51">
                <w:pPr>
                  <w:spacing w:line="276" w:lineRule="auto"/>
                  <w:rPr>
                    <w:rFonts w:cs="Arial"/>
                    <w:b/>
                    <w:szCs w:val="19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19"/>
                  </w:rPr>
                  <w:t>☒</w:t>
                </w:r>
              </w:p>
            </w:tc>
          </w:sdtContent>
        </w:sdt>
        <w:tc>
          <w:tcPr>
            <w:tcW w:w="8639" w:type="dxa"/>
            <w:vAlign w:val="center"/>
          </w:tcPr>
          <w:p w14:paraId="24C3B4F4" w14:textId="77777777" w:rsidR="00066A51" w:rsidRPr="00066A51" w:rsidRDefault="00066A51" w:rsidP="00066A51">
            <w:pPr>
              <w:spacing w:line="276" w:lineRule="auto"/>
              <w:rPr>
                <w:rFonts w:cs="Arial"/>
              </w:rPr>
            </w:pPr>
            <w:r w:rsidRPr="00066A51">
              <w:rPr>
                <w:rFonts w:cs="Arial"/>
              </w:rPr>
              <w:t xml:space="preserve">Erklärung zur Eignung des lokalen Studienzentrums (AKEK </w:t>
            </w:r>
            <w:r w:rsidR="00E169BD">
              <w:rPr>
                <w:rFonts w:cs="Arial"/>
              </w:rPr>
              <w:t>Formular</w:t>
            </w:r>
            <w:r w:rsidRPr="00066A51">
              <w:rPr>
                <w:rFonts w:cs="Arial"/>
              </w:rPr>
              <w:t xml:space="preserve"> 7)</w:t>
            </w:r>
          </w:p>
        </w:tc>
      </w:tr>
      <w:tr w:rsidR="00066A51" w:rsidRPr="00201343" w14:paraId="11656934" w14:textId="77777777" w:rsidTr="00066A51">
        <w:trPr>
          <w:trHeight w:val="425"/>
        </w:trPr>
        <w:sdt>
          <w:sdtPr>
            <w:rPr>
              <w:rFonts w:cs="Arial"/>
              <w:b/>
              <w:szCs w:val="19"/>
            </w:rPr>
            <w:id w:val="4605479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7344C56D" w14:textId="10E2AE30" w:rsidR="00066A51" w:rsidRDefault="00A93962" w:rsidP="00066A51">
                <w:pPr>
                  <w:spacing w:line="276" w:lineRule="auto"/>
                  <w:rPr>
                    <w:rFonts w:cs="Arial"/>
                    <w:b/>
                    <w:szCs w:val="19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19"/>
                  </w:rPr>
                  <w:t>☒</w:t>
                </w:r>
              </w:p>
            </w:tc>
          </w:sdtContent>
        </w:sdt>
        <w:tc>
          <w:tcPr>
            <w:tcW w:w="8639" w:type="dxa"/>
            <w:vAlign w:val="center"/>
          </w:tcPr>
          <w:p w14:paraId="3056EA40" w14:textId="77777777" w:rsidR="00066A51" w:rsidRPr="00066A51" w:rsidRDefault="00066A51" w:rsidP="00066A51">
            <w:pPr>
              <w:spacing w:line="276" w:lineRule="auto"/>
              <w:rPr>
                <w:rFonts w:cs="Arial"/>
              </w:rPr>
            </w:pPr>
            <w:r w:rsidRPr="00066A51">
              <w:rPr>
                <w:rFonts w:cs="Arial"/>
              </w:rPr>
              <w:t>Votum der zuständigen Ethik</w:t>
            </w:r>
            <w:r w:rsidR="00020AF5">
              <w:rPr>
                <w:rFonts w:cs="Arial"/>
              </w:rPr>
              <w:t>k</w:t>
            </w:r>
            <w:r w:rsidRPr="00066A51">
              <w:rPr>
                <w:rFonts w:cs="Arial"/>
              </w:rPr>
              <w:t>ommission</w:t>
            </w:r>
            <w:r w:rsidR="00C31E5E">
              <w:rPr>
                <w:rFonts w:cs="Arial"/>
              </w:rPr>
              <w:t xml:space="preserve"> (initial oder Änderung)</w:t>
            </w:r>
            <w:r w:rsidRPr="00066A51">
              <w:rPr>
                <w:rFonts w:cs="Arial"/>
              </w:rPr>
              <w:t xml:space="preserve"> </w:t>
            </w:r>
          </w:p>
        </w:tc>
      </w:tr>
    </w:tbl>
    <w:p w14:paraId="7A819C18" w14:textId="77777777" w:rsidR="000579FF" w:rsidRPr="00EA0CB6" w:rsidRDefault="000579FF" w:rsidP="00066A51">
      <w:pPr>
        <w:spacing w:before="120"/>
      </w:pPr>
      <w:r w:rsidRPr="00EA0CB6">
        <w:t>Die mit * gekennzeichneten Dokumente sind mit einer Versionsnummer und einem Datum zu versehen.</w:t>
      </w:r>
    </w:p>
    <w:sectPr w:rsidR="000579FF" w:rsidRPr="00EA0CB6" w:rsidSect="009616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aperSrc w:first="258" w:other="2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62FE1" w14:textId="77777777" w:rsidR="00DD3BF0" w:rsidRDefault="00DD3BF0" w:rsidP="006942E6">
      <w:r>
        <w:separator/>
      </w:r>
    </w:p>
  </w:endnote>
  <w:endnote w:type="continuationSeparator" w:id="0">
    <w:p w14:paraId="1E31B48C" w14:textId="77777777" w:rsidR="00DD3BF0" w:rsidRDefault="00DD3BF0" w:rsidP="00694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DD6E3" w14:textId="77777777" w:rsidR="00E169BD" w:rsidRDefault="00E169B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AD7E" w14:textId="77777777" w:rsidR="00066A51" w:rsidRPr="0070028B" w:rsidRDefault="00000000" w:rsidP="00066A51">
    <w:pPr>
      <w:pStyle w:val="Fuzeile"/>
      <w:jc w:val="right"/>
      <w:rPr>
        <w:rFonts w:cs="Arial"/>
        <w:sz w:val="16"/>
        <w:szCs w:val="16"/>
      </w:rPr>
    </w:pPr>
    <w:sdt>
      <w:sdtPr>
        <w:rPr>
          <w:rFonts w:cs="Arial"/>
          <w:sz w:val="16"/>
          <w:szCs w:val="16"/>
        </w:rPr>
        <w:id w:val="1621026053"/>
        <w:docPartObj>
          <w:docPartGallery w:val="Page Numbers (Bottom of Page)"/>
          <w:docPartUnique/>
        </w:docPartObj>
      </w:sdtPr>
      <w:sdtContent>
        <w:r w:rsidR="00066A51">
          <w:rPr>
            <w:rFonts w:cs="Arial"/>
            <w:sz w:val="16"/>
            <w:szCs w:val="16"/>
          </w:rPr>
          <w:t>Anzeige</w:t>
        </w:r>
        <w:r w:rsidR="00E169BD">
          <w:rPr>
            <w:rFonts w:cs="Arial"/>
            <w:sz w:val="16"/>
            <w:szCs w:val="16"/>
          </w:rPr>
          <w:t xml:space="preserve"> bei lokaler</w:t>
        </w:r>
        <w:r w:rsidR="00066A51">
          <w:rPr>
            <w:rFonts w:cs="Arial"/>
            <w:sz w:val="16"/>
            <w:szCs w:val="16"/>
          </w:rPr>
          <w:t xml:space="preserve"> EK</w:t>
        </w:r>
        <w:r w:rsidR="00066A51" w:rsidRPr="0070028B">
          <w:rPr>
            <w:rFonts w:cs="Arial"/>
            <w:sz w:val="16"/>
            <w:szCs w:val="16"/>
          </w:rPr>
          <w:t xml:space="preserve"> </w:t>
        </w:r>
        <w:r w:rsidR="00066A51">
          <w:rPr>
            <w:rFonts w:cs="Arial"/>
            <w:sz w:val="16"/>
            <w:szCs w:val="16"/>
          </w:rPr>
          <w:t xml:space="preserve">| </w:t>
        </w:r>
        <w:r w:rsidR="00066A51" w:rsidRPr="0070028B">
          <w:rPr>
            <w:rFonts w:cs="Arial"/>
            <w:sz w:val="16"/>
            <w:szCs w:val="16"/>
          </w:rPr>
          <w:t xml:space="preserve">AKEK_EKHD </w:t>
        </w:r>
        <w:r w:rsidR="00066A51">
          <w:rPr>
            <w:rFonts w:cs="Arial"/>
            <w:sz w:val="16"/>
            <w:szCs w:val="16"/>
          </w:rPr>
          <w:t xml:space="preserve">| </w:t>
        </w:r>
        <w:r w:rsidR="00066A51" w:rsidRPr="0070028B">
          <w:rPr>
            <w:rFonts w:cs="Arial"/>
            <w:sz w:val="16"/>
            <w:szCs w:val="16"/>
          </w:rPr>
          <w:t xml:space="preserve">Version </w:t>
        </w:r>
        <w:r w:rsidR="00E169BD">
          <w:rPr>
            <w:rFonts w:cs="Arial"/>
            <w:sz w:val="16"/>
            <w:szCs w:val="16"/>
          </w:rPr>
          <w:t>2</w:t>
        </w:r>
        <w:r w:rsidR="00C31E5E">
          <w:rPr>
            <w:rFonts w:cs="Arial"/>
            <w:sz w:val="16"/>
            <w:szCs w:val="16"/>
          </w:rPr>
          <w:t>1</w:t>
        </w:r>
        <w:r w:rsidR="00E169BD">
          <w:rPr>
            <w:rFonts w:cs="Arial"/>
            <w:sz w:val="16"/>
            <w:szCs w:val="16"/>
          </w:rPr>
          <w:t>.</w:t>
        </w:r>
        <w:r w:rsidR="00C31E5E">
          <w:rPr>
            <w:rFonts w:cs="Arial"/>
            <w:sz w:val="16"/>
            <w:szCs w:val="16"/>
          </w:rPr>
          <w:t>11</w:t>
        </w:r>
        <w:r w:rsidR="00066A51" w:rsidRPr="0070028B">
          <w:rPr>
            <w:rFonts w:cs="Arial"/>
            <w:sz w:val="16"/>
            <w:szCs w:val="16"/>
          </w:rPr>
          <w:t>.202</w:t>
        </w:r>
        <w:r w:rsidR="00E169BD">
          <w:rPr>
            <w:rFonts w:cs="Arial"/>
            <w:sz w:val="16"/>
            <w:szCs w:val="16"/>
          </w:rPr>
          <w:t>5</w:t>
        </w:r>
      </w:sdtContent>
    </w:sdt>
    <w:r w:rsidR="00066A51" w:rsidRPr="0070028B">
      <w:rPr>
        <w:rFonts w:cs="Arial"/>
        <w:sz w:val="16"/>
        <w:szCs w:val="16"/>
      </w:rPr>
      <w:t xml:space="preserve"> </w:t>
    </w:r>
    <w:sdt>
      <w:sdtPr>
        <w:rPr>
          <w:rFonts w:cs="Arial"/>
          <w:sz w:val="16"/>
          <w:szCs w:val="16"/>
        </w:rPr>
        <w:id w:val="392396418"/>
        <w:docPartObj>
          <w:docPartGallery w:val="Page Numbers (Bottom of Page)"/>
          <w:docPartUnique/>
        </w:docPartObj>
      </w:sdtPr>
      <w:sdtContent>
        <w:sdt>
          <w:sdtPr>
            <w:rPr>
              <w:rFonts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066A51">
              <w:rPr>
                <w:rFonts w:cs="Arial"/>
                <w:sz w:val="16"/>
                <w:szCs w:val="16"/>
              </w:rPr>
              <w:tab/>
            </w:r>
            <w:r w:rsidR="00066A51">
              <w:rPr>
                <w:rFonts w:cs="Arial"/>
                <w:sz w:val="16"/>
                <w:szCs w:val="16"/>
              </w:rPr>
              <w:tab/>
            </w:r>
            <w:r w:rsidR="00066A51" w:rsidRPr="0070028B">
              <w:rPr>
                <w:rFonts w:cs="Arial"/>
                <w:sz w:val="16"/>
                <w:szCs w:val="16"/>
              </w:rPr>
              <w:t xml:space="preserve">Seite </w:t>
            </w:r>
            <w:r w:rsidR="00066A51" w:rsidRPr="0070028B">
              <w:rPr>
                <w:rFonts w:cs="Arial"/>
                <w:bCs/>
                <w:sz w:val="16"/>
                <w:szCs w:val="16"/>
              </w:rPr>
              <w:fldChar w:fldCharType="begin"/>
            </w:r>
            <w:r w:rsidR="00066A51" w:rsidRPr="0070028B">
              <w:rPr>
                <w:rFonts w:cs="Arial"/>
                <w:bCs/>
                <w:sz w:val="16"/>
                <w:szCs w:val="16"/>
              </w:rPr>
              <w:instrText>PAGE</w:instrText>
            </w:r>
            <w:r w:rsidR="00066A51" w:rsidRPr="0070028B">
              <w:rPr>
                <w:rFonts w:cs="Arial"/>
                <w:bCs/>
                <w:sz w:val="16"/>
                <w:szCs w:val="16"/>
              </w:rPr>
              <w:fldChar w:fldCharType="separate"/>
            </w:r>
            <w:r w:rsidR="00066A51">
              <w:rPr>
                <w:rFonts w:cs="Arial"/>
                <w:bCs/>
                <w:sz w:val="16"/>
                <w:szCs w:val="16"/>
              </w:rPr>
              <w:t>1</w:t>
            </w:r>
            <w:r w:rsidR="00066A51" w:rsidRPr="0070028B">
              <w:rPr>
                <w:rFonts w:cs="Arial"/>
                <w:bCs/>
                <w:sz w:val="16"/>
                <w:szCs w:val="16"/>
              </w:rPr>
              <w:fldChar w:fldCharType="end"/>
            </w:r>
            <w:r w:rsidR="00066A51" w:rsidRPr="0070028B">
              <w:rPr>
                <w:rFonts w:cs="Arial"/>
                <w:sz w:val="16"/>
                <w:szCs w:val="16"/>
              </w:rPr>
              <w:t xml:space="preserve"> von </w:t>
            </w:r>
            <w:r w:rsidR="00066A51" w:rsidRPr="0070028B">
              <w:rPr>
                <w:rFonts w:cs="Arial"/>
                <w:bCs/>
                <w:sz w:val="16"/>
                <w:szCs w:val="16"/>
              </w:rPr>
              <w:fldChar w:fldCharType="begin"/>
            </w:r>
            <w:r w:rsidR="00066A51" w:rsidRPr="0070028B">
              <w:rPr>
                <w:rFonts w:cs="Arial"/>
                <w:bCs/>
                <w:sz w:val="16"/>
                <w:szCs w:val="16"/>
              </w:rPr>
              <w:instrText>NUMPAGES</w:instrText>
            </w:r>
            <w:r w:rsidR="00066A51" w:rsidRPr="0070028B">
              <w:rPr>
                <w:rFonts w:cs="Arial"/>
                <w:bCs/>
                <w:sz w:val="16"/>
                <w:szCs w:val="16"/>
              </w:rPr>
              <w:fldChar w:fldCharType="separate"/>
            </w:r>
            <w:r w:rsidR="00066A51">
              <w:rPr>
                <w:rFonts w:cs="Arial"/>
                <w:bCs/>
                <w:sz w:val="16"/>
                <w:szCs w:val="16"/>
              </w:rPr>
              <w:t>3</w:t>
            </w:r>
            <w:r w:rsidR="00066A51" w:rsidRPr="0070028B">
              <w:rPr>
                <w:rFonts w:cs="Arial"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48F183AE" w14:textId="77777777" w:rsidR="006942E6" w:rsidRPr="001A12D2" w:rsidRDefault="006942E6">
    <w:pPr>
      <w:pStyle w:val="Fuzeile"/>
      <w:jc w:val="center"/>
      <w:rPr>
        <w:rFonts w:asciiTheme="minorHAnsi" w:hAnsiTheme="minorHAnsi" w:cstheme="minorHAns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8C5A" w14:textId="77777777" w:rsidR="00E169BD" w:rsidRDefault="00E169B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1B20C" w14:textId="77777777" w:rsidR="00DD3BF0" w:rsidRDefault="00DD3BF0" w:rsidP="006942E6">
      <w:r>
        <w:separator/>
      </w:r>
    </w:p>
  </w:footnote>
  <w:footnote w:type="continuationSeparator" w:id="0">
    <w:p w14:paraId="0C7E27D4" w14:textId="77777777" w:rsidR="00DD3BF0" w:rsidRDefault="00DD3BF0" w:rsidP="00694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FAA8" w14:textId="77777777" w:rsidR="00E169BD" w:rsidRDefault="00E169B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9BDB" w14:textId="77777777" w:rsidR="006942E6" w:rsidRPr="006942E6" w:rsidRDefault="006942E6" w:rsidP="006942E6">
    <w:pPr>
      <w:pStyle w:val="Kopfzeile"/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3A9DB" w14:textId="77777777" w:rsidR="00E169BD" w:rsidRDefault="00E169B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65E5"/>
    <w:multiLevelType w:val="hybridMultilevel"/>
    <w:tmpl w:val="723E434E"/>
    <w:lvl w:ilvl="0" w:tplc="937A5DD6"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C56B7"/>
    <w:multiLevelType w:val="multilevel"/>
    <w:tmpl w:val="60CABE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9F847B3"/>
    <w:multiLevelType w:val="hybridMultilevel"/>
    <w:tmpl w:val="60CABE4E"/>
    <w:lvl w:ilvl="0" w:tplc="0407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DB339F2"/>
    <w:multiLevelType w:val="hybridMultilevel"/>
    <w:tmpl w:val="ABE6373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460512"/>
    <w:multiLevelType w:val="hybridMultilevel"/>
    <w:tmpl w:val="4FBE98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20330"/>
    <w:multiLevelType w:val="multilevel"/>
    <w:tmpl w:val="CD5CB6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de-DE" w:eastAsia="de-DE" w:bidi="de-D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1961D85"/>
    <w:multiLevelType w:val="multilevel"/>
    <w:tmpl w:val="A09A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C0C70DA"/>
    <w:multiLevelType w:val="hybridMultilevel"/>
    <w:tmpl w:val="6D06FBB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F5249"/>
    <w:multiLevelType w:val="hybridMultilevel"/>
    <w:tmpl w:val="F2567666"/>
    <w:lvl w:ilvl="0" w:tplc="0AB4F968">
      <w:start w:val="1"/>
      <w:numFmt w:val="bullet"/>
      <w:pStyle w:val="ListeAKE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DEEFEA">
      <w:start w:val="1"/>
      <w:numFmt w:val="bullet"/>
      <w:pStyle w:val="ListeAKEKeingerck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1377C"/>
    <w:multiLevelType w:val="hybridMultilevel"/>
    <w:tmpl w:val="9132D7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44167C"/>
    <w:multiLevelType w:val="multilevel"/>
    <w:tmpl w:val="9386E12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de-DE" w:eastAsia="de-DE" w:bidi="de-D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E316F3C"/>
    <w:multiLevelType w:val="hybridMultilevel"/>
    <w:tmpl w:val="4FBE98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721085">
    <w:abstractNumId w:val="3"/>
  </w:num>
  <w:num w:numId="2" w16cid:durableId="1550146376">
    <w:abstractNumId w:val="2"/>
  </w:num>
  <w:num w:numId="3" w16cid:durableId="486678345">
    <w:abstractNumId w:val="6"/>
  </w:num>
  <w:num w:numId="4" w16cid:durableId="2010596327">
    <w:abstractNumId w:val="1"/>
  </w:num>
  <w:num w:numId="5" w16cid:durableId="1591936838">
    <w:abstractNumId w:val="0"/>
  </w:num>
  <w:num w:numId="6" w16cid:durableId="1806922154">
    <w:abstractNumId w:val="9"/>
  </w:num>
  <w:num w:numId="7" w16cid:durableId="189876913">
    <w:abstractNumId w:val="4"/>
  </w:num>
  <w:num w:numId="8" w16cid:durableId="1278294753">
    <w:abstractNumId w:val="7"/>
  </w:num>
  <w:num w:numId="9" w16cid:durableId="1842163632">
    <w:abstractNumId w:val="11"/>
  </w:num>
  <w:num w:numId="10" w16cid:durableId="1739135135">
    <w:abstractNumId w:val="5"/>
  </w:num>
  <w:num w:numId="11" w16cid:durableId="1855801259">
    <w:abstractNumId w:val="10"/>
  </w:num>
  <w:num w:numId="12" w16cid:durableId="166948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f5ILckGnRT+9Rb82vFKD2RlpmgJTUtGVOzWQ0CqkpOXakYX/0zrge4zdPmInfIND3mhcLzOLELvR0ZyEzuN8Pw==" w:salt="XlybPt4RPHMdsn3lSqpiT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962"/>
    <w:rsid w:val="00020AF5"/>
    <w:rsid w:val="00023E02"/>
    <w:rsid w:val="00055243"/>
    <w:rsid w:val="000579FF"/>
    <w:rsid w:val="00066A51"/>
    <w:rsid w:val="0009430D"/>
    <w:rsid w:val="000A6188"/>
    <w:rsid w:val="000B5F03"/>
    <w:rsid w:val="000B60DD"/>
    <w:rsid w:val="000C5EFD"/>
    <w:rsid w:val="000D0814"/>
    <w:rsid w:val="000D2862"/>
    <w:rsid w:val="000D6E83"/>
    <w:rsid w:val="00134C6A"/>
    <w:rsid w:val="001A12D2"/>
    <w:rsid w:val="001E175A"/>
    <w:rsid w:val="002329D5"/>
    <w:rsid w:val="00241D71"/>
    <w:rsid w:val="002450D2"/>
    <w:rsid w:val="00273B75"/>
    <w:rsid w:val="002A18DB"/>
    <w:rsid w:val="002B0775"/>
    <w:rsid w:val="002B2E54"/>
    <w:rsid w:val="002E2307"/>
    <w:rsid w:val="002F1041"/>
    <w:rsid w:val="002F203C"/>
    <w:rsid w:val="003033E5"/>
    <w:rsid w:val="00315020"/>
    <w:rsid w:val="003169E6"/>
    <w:rsid w:val="003272D8"/>
    <w:rsid w:val="00335B0F"/>
    <w:rsid w:val="0035736F"/>
    <w:rsid w:val="003A076F"/>
    <w:rsid w:val="003A31B6"/>
    <w:rsid w:val="003D2FA7"/>
    <w:rsid w:val="003E2071"/>
    <w:rsid w:val="00400B9B"/>
    <w:rsid w:val="00413B98"/>
    <w:rsid w:val="00466B8C"/>
    <w:rsid w:val="00494BE6"/>
    <w:rsid w:val="00495647"/>
    <w:rsid w:val="004B0F9E"/>
    <w:rsid w:val="004D1654"/>
    <w:rsid w:val="004F5F70"/>
    <w:rsid w:val="0050110F"/>
    <w:rsid w:val="005244C3"/>
    <w:rsid w:val="00526D12"/>
    <w:rsid w:val="005340D9"/>
    <w:rsid w:val="005401A6"/>
    <w:rsid w:val="00565B4B"/>
    <w:rsid w:val="00582A9A"/>
    <w:rsid w:val="00584697"/>
    <w:rsid w:val="00595FA3"/>
    <w:rsid w:val="005A2566"/>
    <w:rsid w:val="005A307F"/>
    <w:rsid w:val="005B56BC"/>
    <w:rsid w:val="005F144F"/>
    <w:rsid w:val="005F1D3C"/>
    <w:rsid w:val="00601D07"/>
    <w:rsid w:val="006302B6"/>
    <w:rsid w:val="00632786"/>
    <w:rsid w:val="00634A8F"/>
    <w:rsid w:val="006942E6"/>
    <w:rsid w:val="006D5E72"/>
    <w:rsid w:val="006D63BF"/>
    <w:rsid w:val="006F4108"/>
    <w:rsid w:val="006F475F"/>
    <w:rsid w:val="00701397"/>
    <w:rsid w:val="0072087A"/>
    <w:rsid w:val="00737C1E"/>
    <w:rsid w:val="0076419C"/>
    <w:rsid w:val="00776062"/>
    <w:rsid w:val="0078243A"/>
    <w:rsid w:val="007A2F4D"/>
    <w:rsid w:val="007D6F21"/>
    <w:rsid w:val="007E7CDB"/>
    <w:rsid w:val="0080732D"/>
    <w:rsid w:val="00831448"/>
    <w:rsid w:val="0088425A"/>
    <w:rsid w:val="008C08B5"/>
    <w:rsid w:val="008D007D"/>
    <w:rsid w:val="008E032E"/>
    <w:rsid w:val="008E29ED"/>
    <w:rsid w:val="008E6E0A"/>
    <w:rsid w:val="008F4BB1"/>
    <w:rsid w:val="00916CAB"/>
    <w:rsid w:val="00920A4F"/>
    <w:rsid w:val="00926C6E"/>
    <w:rsid w:val="00940920"/>
    <w:rsid w:val="00942036"/>
    <w:rsid w:val="009473CA"/>
    <w:rsid w:val="0096066A"/>
    <w:rsid w:val="0096169D"/>
    <w:rsid w:val="009B7EA2"/>
    <w:rsid w:val="009E3AF5"/>
    <w:rsid w:val="00A32957"/>
    <w:rsid w:val="00A93962"/>
    <w:rsid w:val="00AB7208"/>
    <w:rsid w:val="00AE485A"/>
    <w:rsid w:val="00B26D73"/>
    <w:rsid w:val="00B34E89"/>
    <w:rsid w:val="00B35181"/>
    <w:rsid w:val="00B404F9"/>
    <w:rsid w:val="00B551A4"/>
    <w:rsid w:val="00B64604"/>
    <w:rsid w:val="00BA2F2E"/>
    <w:rsid w:val="00BE62E6"/>
    <w:rsid w:val="00C055C0"/>
    <w:rsid w:val="00C31E5E"/>
    <w:rsid w:val="00C33897"/>
    <w:rsid w:val="00C81822"/>
    <w:rsid w:val="00CC1177"/>
    <w:rsid w:val="00CC175B"/>
    <w:rsid w:val="00CD0FB7"/>
    <w:rsid w:val="00D07399"/>
    <w:rsid w:val="00D07CF3"/>
    <w:rsid w:val="00D2016C"/>
    <w:rsid w:val="00D337B9"/>
    <w:rsid w:val="00D3576A"/>
    <w:rsid w:val="00D37E6B"/>
    <w:rsid w:val="00D51F40"/>
    <w:rsid w:val="00DC4C7D"/>
    <w:rsid w:val="00DD3BF0"/>
    <w:rsid w:val="00DD497B"/>
    <w:rsid w:val="00DF7F31"/>
    <w:rsid w:val="00E0190F"/>
    <w:rsid w:val="00E04586"/>
    <w:rsid w:val="00E169BD"/>
    <w:rsid w:val="00E16B50"/>
    <w:rsid w:val="00E3200A"/>
    <w:rsid w:val="00E42096"/>
    <w:rsid w:val="00E56340"/>
    <w:rsid w:val="00E626F4"/>
    <w:rsid w:val="00EA0CB6"/>
    <w:rsid w:val="00ED5B81"/>
    <w:rsid w:val="00ED7F1E"/>
    <w:rsid w:val="00EE4307"/>
    <w:rsid w:val="00F21938"/>
    <w:rsid w:val="00F234C9"/>
    <w:rsid w:val="00F45255"/>
    <w:rsid w:val="00F60F70"/>
    <w:rsid w:val="00F70A00"/>
    <w:rsid w:val="00F9211C"/>
    <w:rsid w:val="00FA392F"/>
    <w:rsid w:val="00FA4654"/>
    <w:rsid w:val="00FE496A"/>
    <w:rsid w:val="00FE4AA9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5617C3"/>
  <w15:chartTrackingRefBased/>
  <w15:docId w15:val="{C34D3966-57A2-3A48-90DC-A021922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31E5E"/>
    <w:rPr>
      <w:rFonts w:ascii="Arial" w:hAnsi="Arial"/>
      <w:sz w:val="19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066A51"/>
    <w:pPr>
      <w:spacing w:before="120" w:after="180" w:line="276" w:lineRule="auto"/>
      <w:jc w:val="both"/>
      <w:outlineLvl w:val="0"/>
    </w:pPr>
    <w:rPr>
      <w:rFonts w:cs="Arial"/>
      <w:b/>
      <w:color w:val="FF0000"/>
      <w:u w:val="single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066A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AE485A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6942E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6942E6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6942E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6942E6"/>
    <w:rPr>
      <w:sz w:val="24"/>
      <w:szCs w:val="24"/>
    </w:rPr>
  </w:style>
  <w:style w:type="paragraph" w:styleId="Listenabsatz">
    <w:name w:val="List Paragraph"/>
    <w:basedOn w:val="Standard"/>
    <w:uiPriority w:val="34"/>
    <w:qFormat/>
    <w:rsid w:val="00595FA3"/>
    <w:pPr>
      <w:ind w:left="708"/>
    </w:pPr>
  </w:style>
  <w:style w:type="paragraph" w:customStyle="1" w:styleId="Default">
    <w:name w:val="Default"/>
    <w:rsid w:val="00F70A0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Kommentarzeichen">
    <w:name w:val="annotation reference"/>
    <w:basedOn w:val="Absatz-Standardschriftart"/>
    <w:rsid w:val="006F4108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6F4108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6F4108"/>
  </w:style>
  <w:style w:type="paragraph" w:styleId="Kommentarthema">
    <w:name w:val="annotation subject"/>
    <w:basedOn w:val="Kommentartext"/>
    <w:next w:val="Kommentartext"/>
    <w:link w:val="KommentarthemaZchn"/>
    <w:rsid w:val="006F410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6F4108"/>
    <w:rPr>
      <w:b/>
      <w:bCs/>
    </w:rPr>
  </w:style>
  <w:style w:type="character" w:customStyle="1" w:styleId="Flietext">
    <w:name w:val="Fließtext_"/>
    <w:basedOn w:val="Absatz-Standardschriftart"/>
    <w:link w:val="Flietext0"/>
    <w:rsid w:val="00701397"/>
    <w:rPr>
      <w:rFonts w:ascii="Arial" w:eastAsia="Arial" w:hAnsi="Arial" w:cs="Arial"/>
    </w:rPr>
  </w:style>
  <w:style w:type="paragraph" w:customStyle="1" w:styleId="Flietext0">
    <w:name w:val="Fließtext"/>
    <w:basedOn w:val="Standard"/>
    <w:link w:val="Flietext"/>
    <w:rsid w:val="00701397"/>
    <w:pPr>
      <w:widowControl w:val="0"/>
      <w:spacing w:after="140" w:line="252" w:lineRule="auto"/>
    </w:pPr>
    <w:rPr>
      <w:rFonts w:eastAsia="Arial" w:cs="Arial"/>
      <w:sz w:val="20"/>
      <w:szCs w:val="20"/>
    </w:rPr>
  </w:style>
  <w:style w:type="table" w:styleId="Tabellenraster">
    <w:name w:val="Table Grid"/>
    <w:basedOn w:val="NormaleTabelle"/>
    <w:rsid w:val="001A12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urText">
    <w:name w:val="Plain Text"/>
    <w:basedOn w:val="Standard"/>
    <w:link w:val="NurTextZchn"/>
    <w:uiPriority w:val="99"/>
    <w:unhideWhenUsed/>
    <w:rsid w:val="00023E02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023E02"/>
    <w:rPr>
      <w:rFonts w:ascii="Calibri" w:eastAsiaTheme="minorHAnsi" w:hAnsi="Calibri" w:cstheme="minorBidi"/>
      <w:sz w:val="22"/>
      <w:szCs w:val="21"/>
      <w:lang w:eastAsia="en-US"/>
    </w:rPr>
  </w:style>
  <w:style w:type="paragraph" w:styleId="Titel">
    <w:name w:val="Title"/>
    <w:basedOn w:val="Standard"/>
    <w:next w:val="Standard"/>
    <w:link w:val="TitelZchn"/>
    <w:qFormat/>
    <w:rsid w:val="00066A51"/>
    <w:pPr>
      <w:spacing w:after="240"/>
      <w:contextualSpacing/>
      <w:jc w:val="center"/>
    </w:pPr>
    <w:rPr>
      <w:rFonts w:ascii="Calibri" w:hAnsi="Calibri" w:cs="Calibri"/>
      <w:b/>
      <w:sz w:val="32"/>
      <w:szCs w:val="32"/>
    </w:rPr>
  </w:style>
  <w:style w:type="character" w:customStyle="1" w:styleId="TitelZchn">
    <w:name w:val="Titel Zchn"/>
    <w:basedOn w:val="Absatz-Standardschriftart"/>
    <w:link w:val="Titel"/>
    <w:rsid w:val="00066A51"/>
    <w:rPr>
      <w:rFonts w:ascii="Calibri" w:hAnsi="Calibri" w:cs="Calibri"/>
      <w:b/>
      <w:sz w:val="32"/>
      <w:szCs w:val="32"/>
    </w:rPr>
  </w:style>
  <w:style w:type="paragraph" w:customStyle="1" w:styleId="berschrift2AKEK">
    <w:name w:val="Überschrift 2 AKEK"/>
    <w:basedOn w:val="berschrift2"/>
    <w:next w:val="berschrift2"/>
    <w:link w:val="berschrift2AKEKZchn"/>
    <w:qFormat/>
    <w:rsid w:val="00066A51"/>
    <w:pPr>
      <w:spacing w:before="70" w:after="70" w:line="276" w:lineRule="auto"/>
      <w:jc w:val="both"/>
    </w:pPr>
    <w:rPr>
      <w:rFonts w:ascii="Arial" w:hAnsi="Arial" w:cs="Arial"/>
      <w:b/>
      <w:color w:val="auto"/>
      <w:sz w:val="19"/>
      <w:szCs w:val="19"/>
    </w:rPr>
  </w:style>
  <w:style w:type="character" w:customStyle="1" w:styleId="berschrift2AKEKZchn">
    <w:name w:val="Überschrift 2 AKEK Zchn"/>
    <w:basedOn w:val="berschrift2Zchn"/>
    <w:link w:val="berschrift2AKEK"/>
    <w:rsid w:val="00066A51"/>
    <w:rPr>
      <w:rFonts w:ascii="Arial" w:eastAsiaTheme="majorEastAsia" w:hAnsi="Arial" w:cs="Arial"/>
      <w:b/>
      <w:color w:val="2E74B5" w:themeColor="accent1" w:themeShade="BF"/>
      <w:sz w:val="19"/>
      <w:szCs w:val="19"/>
    </w:rPr>
  </w:style>
  <w:style w:type="character" w:customStyle="1" w:styleId="berschrift2Zchn">
    <w:name w:val="Überschrift 2 Zchn"/>
    <w:basedOn w:val="Absatz-Standardschriftart"/>
    <w:link w:val="berschrift2"/>
    <w:semiHidden/>
    <w:rsid w:val="00066A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ListeAKEK">
    <w:name w:val="Liste AKEK"/>
    <w:basedOn w:val="Default"/>
    <w:link w:val="ListeAKEKZchn"/>
    <w:qFormat/>
    <w:rsid w:val="00066A51"/>
    <w:pPr>
      <w:numPr>
        <w:numId w:val="12"/>
      </w:numPr>
      <w:tabs>
        <w:tab w:val="left" w:pos="357"/>
      </w:tabs>
      <w:spacing w:after="27" w:line="276" w:lineRule="auto"/>
      <w:ind w:left="357" w:hanging="357"/>
    </w:pPr>
    <w:rPr>
      <w:rFonts w:ascii="Arial" w:eastAsiaTheme="minorHAnsi" w:hAnsi="Arial" w:cs="Arial"/>
      <w:sz w:val="19"/>
      <w:szCs w:val="19"/>
      <w:lang w:eastAsia="en-US"/>
    </w:rPr>
  </w:style>
  <w:style w:type="paragraph" w:customStyle="1" w:styleId="ListeAKEKeingerckt">
    <w:name w:val="Liste AKEK eingerückt"/>
    <w:basedOn w:val="ListeAKEK"/>
    <w:qFormat/>
    <w:rsid w:val="00066A51"/>
    <w:pPr>
      <w:numPr>
        <w:ilvl w:val="1"/>
      </w:numPr>
      <w:tabs>
        <w:tab w:val="clear" w:pos="357"/>
        <w:tab w:val="num" w:pos="360"/>
      </w:tabs>
      <w:ind w:left="714" w:hanging="357"/>
    </w:pPr>
  </w:style>
  <w:style w:type="character" w:customStyle="1" w:styleId="ListeAKEKZchn">
    <w:name w:val="Liste AKEK Zchn"/>
    <w:basedOn w:val="Absatz-Standardschriftart"/>
    <w:link w:val="ListeAKEK"/>
    <w:rsid w:val="00066A51"/>
    <w:rPr>
      <w:rFonts w:ascii="Arial" w:eastAsiaTheme="minorHAnsi" w:hAnsi="Arial" w:cs="Arial"/>
      <w:color w:val="000000"/>
      <w:sz w:val="19"/>
      <w:szCs w:val="19"/>
      <w:lang w:eastAsia="en-US"/>
    </w:rPr>
  </w:style>
  <w:style w:type="character" w:customStyle="1" w:styleId="berschrift1Zchn">
    <w:name w:val="Überschrift 1 Zchn"/>
    <w:basedOn w:val="Absatz-Standardschriftart"/>
    <w:link w:val="berschrift1"/>
    <w:rsid w:val="00066A51"/>
    <w:rPr>
      <w:rFonts w:ascii="Arial" w:hAnsi="Arial" w:cs="Arial"/>
      <w:b/>
      <w:color w:val="FF0000"/>
      <w:sz w:val="19"/>
      <w:szCs w:val="24"/>
      <w:u w:val="single"/>
    </w:rPr>
  </w:style>
  <w:style w:type="character" w:styleId="Platzhaltertext">
    <w:name w:val="Placeholder Text"/>
    <w:basedOn w:val="Absatz-Standardschriftart"/>
    <w:uiPriority w:val="99"/>
    <w:semiHidden/>
    <w:rsid w:val="00066A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2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nathanpi27/Nextcloud/PycharmProjects/Perimetrie/Projektinfos/Ethikantrag/V4%20Anzeige%20Ethikkomission%20HD/9_Anzeige_bei_der_lokalen_Ethik-Kommission_EKH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A911FE5B2B1344A106554E886ADDE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13799C-1978-D34A-8A9A-C4BDC523D62F}"/>
      </w:docPartPr>
      <w:docPartBody>
        <w:p w:rsidR="00000000" w:rsidRDefault="00000000">
          <w:pPr>
            <w:pStyle w:val="C2A911FE5B2B1344A106554E886ADDEB"/>
          </w:pPr>
          <w:r>
            <w:rPr>
              <w:rStyle w:val="Platzhaltertext"/>
            </w:rPr>
            <w:t>Bitte geben Sie den Namen der Studienleitung in Heidelberg an</w:t>
          </w:r>
          <w:r w:rsidRPr="00E31051">
            <w:rPr>
              <w:rStyle w:val="Platzhaltertext"/>
            </w:rPr>
            <w:t>.</w:t>
          </w:r>
        </w:p>
      </w:docPartBody>
    </w:docPart>
    <w:docPart>
      <w:docPartPr>
        <w:name w:val="29049D9C964F2748A46BCB99F59C336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E585A7A-B8FD-FC45-BDF1-B92CD2762E92}"/>
      </w:docPartPr>
      <w:docPartBody>
        <w:p w:rsidR="00000000" w:rsidRDefault="00000000">
          <w:pPr>
            <w:pStyle w:val="29049D9C964F2748A46BCB99F59C3366"/>
          </w:pPr>
          <w:r>
            <w:rPr>
              <w:rStyle w:val="Platzhaltertext"/>
            </w:rPr>
            <w:t>Bitte geben Sie die Anschrift der Einrichtung an, der die Studienleitung angehört</w:t>
          </w:r>
          <w:r w:rsidRPr="00E31051">
            <w:rPr>
              <w:rStyle w:val="Platzhaltertext"/>
            </w:rPr>
            <w:t>.</w:t>
          </w:r>
        </w:p>
      </w:docPartBody>
    </w:docPart>
    <w:docPart>
      <w:docPartPr>
        <w:name w:val="86F621C972FDD34CA06D2B37893609A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749E2C-60EC-8B4F-AC24-EE41D6962D3D}"/>
      </w:docPartPr>
      <w:docPartBody>
        <w:p w:rsidR="00000000" w:rsidRDefault="00000000">
          <w:pPr>
            <w:pStyle w:val="86F621C972FDD34CA06D2B37893609A2"/>
          </w:pPr>
          <w:r>
            <w:rPr>
              <w:rStyle w:val="Platzhaltertext"/>
            </w:rPr>
            <w:t>Bitte geben Sie mindestens die dienstliche E-Mail-Adresse der Studienleitung in Heidelberg an</w:t>
          </w:r>
          <w:r w:rsidRPr="00E31051">
            <w:rPr>
              <w:rStyle w:val="Platzhaltertext"/>
            </w:rPr>
            <w:t>.</w:t>
          </w:r>
        </w:p>
      </w:docPartBody>
    </w:docPart>
    <w:docPart>
      <w:docPartPr>
        <w:name w:val="B21121DEE20B43478D956C10063D801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BA8B39B-7721-F748-A8C5-33B119CD8754}"/>
      </w:docPartPr>
      <w:docPartBody>
        <w:p w:rsidR="00000000" w:rsidRDefault="00000000">
          <w:pPr>
            <w:pStyle w:val="B21121DEE20B43478D956C10063D8013"/>
          </w:pPr>
          <w:r>
            <w:rPr>
              <w:rStyle w:val="Platzhaltertext"/>
            </w:rPr>
            <w:t>Bitte geben Sie die Anschrift und die E-Mail-Adresse der Rechnungsempfängerin/des Rechnungsempfängers an</w:t>
          </w:r>
          <w:r w:rsidRPr="00E31051">
            <w:rPr>
              <w:rStyle w:val="Platzhaltertext"/>
            </w:rPr>
            <w:t>.</w:t>
          </w:r>
        </w:p>
      </w:docPartBody>
    </w:docPart>
    <w:docPart>
      <w:docPartPr>
        <w:name w:val="5A64A582A0394A489609D13BBB9050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C173D4-5A97-8E44-A5E2-0551A34D4658}"/>
      </w:docPartPr>
      <w:docPartBody>
        <w:p w:rsidR="00000000" w:rsidRDefault="00000000">
          <w:pPr>
            <w:pStyle w:val="5A64A582A0394A489609D13BBB90508D"/>
          </w:pPr>
          <w:r w:rsidRPr="00E31051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FD"/>
    <w:rsid w:val="00701EFD"/>
    <w:rsid w:val="00D0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C2A911FE5B2B1344A106554E886ADDEB">
    <w:name w:val="C2A911FE5B2B1344A106554E886ADDEB"/>
  </w:style>
  <w:style w:type="paragraph" w:customStyle="1" w:styleId="29049D9C964F2748A46BCB99F59C3366">
    <w:name w:val="29049D9C964F2748A46BCB99F59C3366"/>
  </w:style>
  <w:style w:type="paragraph" w:customStyle="1" w:styleId="86F621C972FDD34CA06D2B37893609A2">
    <w:name w:val="86F621C972FDD34CA06D2B37893609A2"/>
  </w:style>
  <w:style w:type="paragraph" w:customStyle="1" w:styleId="B21121DEE20B43478D956C10063D8013">
    <w:name w:val="B21121DEE20B43478D956C10063D8013"/>
  </w:style>
  <w:style w:type="paragraph" w:customStyle="1" w:styleId="5A64A582A0394A489609D13BBB90508D">
    <w:name w:val="5A64A582A0394A489609D13BBB9050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9_Anzeige_bei_der_lokalen_Ethik-Kommission_EKHD.dotx</Template>
  <TotalTime>0</TotalTime>
  <Pages>1</Pages>
  <Words>176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Anzeige bei bet. Ethikkommission</vt:lpstr>
    </vt:vector>
  </TitlesOfParts>
  <Company>Universitätsklinikum Essen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Anzeige bei bet. Ethikkommission</dc:title>
  <dc:subject/>
  <dc:creator>Jonathan Pareja</dc:creator>
  <cp:keywords/>
  <cp:lastModifiedBy>Jonathan Pareja</cp:lastModifiedBy>
  <cp:revision>3</cp:revision>
  <cp:lastPrinted>2026-01-07T13:06:00Z</cp:lastPrinted>
  <dcterms:created xsi:type="dcterms:W3CDTF">2026-01-07T13:06:00Z</dcterms:created>
  <dcterms:modified xsi:type="dcterms:W3CDTF">2026-01-07T13:11:00Z</dcterms:modified>
</cp:coreProperties>
</file>