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501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7"/>
        <w:gridCol w:w="7654"/>
      </w:tblGrid>
      <w:tr w:rsidR="003D27D7" w:rsidRPr="0074248E" w14:paraId="736454FD" w14:textId="77777777" w:rsidTr="008675D2">
        <w:trPr>
          <w:trHeight w:val="1761"/>
        </w:trPr>
        <w:tc>
          <w:tcPr>
            <w:tcW w:w="2847" w:type="dxa"/>
            <w:vAlign w:val="bottom"/>
          </w:tcPr>
          <w:p w14:paraId="498AE5B3" w14:textId="77777777" w:rsidR="003D27D7" w:rsidRPr="0074248E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rFonts w:asciiTheme="minorHAnsi" w:hAnsiTheme="minorHAnsi" w:cstheme="minorHAnsi"/>
                <w:noProof/>
              </w:rPr>
            </w:pPr>
            <w:r w:rsidRPr="0074248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6F83A12C" wp14:editId="27CB04A1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155575</wp:posOffset>
                  </wp:positionV>
                  <wp:extent cx="1148715" cy="905510"/>
                  <wp:effectExtent l="0" t="0" r="0" b="8890"/>
                  <wp:wrapSquare wrapText="bothSides"/>
                  <wp:docPr id="4" name="Grafik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6925D8-1FA5-4FFB-8EAB-8EF0B9EB05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>
                            <a:extLst>
                              <a:ext uri="{FF2B5EF4-FFF2-40B4-BE49-F238E27FC236}">
                                <a16:creationId xmlns:a16="http://schemas.microsoft.com/office/drawing/2014/main" id="{086925D8-1FA5-4FFB-8EAB-8EF0B9EB05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9AD6F8" w14:textId="77777777" w:rsidR="003D27D7" w:rsidRPr="0074248E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rFonts w:asciiTheme="minorHAnsi" w:hAnsiTheme="minorHAnsi" w:cstheme="minorHAnsi"/>
                <w:noProof/>
              </w:rPr>
            </w:pPr>
          </w:p>
          <w:p w14:paraId="7F35EB37" w14:textId="77777777" w:rsidR="003D27D7" w:rsidRPr="0074248E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rFonts w:asciiTheme="minorHAnsi" w:hAnsiTheme="minorHAnsi" w:cstheme="minorHAnsi"/>
              </w:rPr>
            </w:pPr>
          </w:p>
        </w:tc>
        <w:tc>
          <w:tcPr>
            <w:tcW w:w="7654" w:type="dxa"/>
            <w:vAlign w:val="bottom"/>
          </w:tcPr>
          <w:p w14:paraId="528D983D" w14:textId="77777777" w:rsidR="003D27D7" w:rsidRPr="008675D2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</w:pPr>
            <w:r w:rsidRPr="008675D2"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  <w:t>Arbeitskreis Medizinischer Ethik-Kommissionen</w:t>
            </w:r>
          </w:p>
          <w:p w14:paraId="1D162E5C" w14:textId="77777777" w:rsidR="003D27D7" w:rsidRPr="008675D2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  <w:r w:rsidRPr="008675D2">
              <w:rPr>
                <w:rFonts w:ascii="Noto Sans" w:hAnsi="Noto Sans" w:cs="Noto Sans"/>
                <w:color w:val="4C4C4C"/>
                <w:sz w:val="20"/>
                <w:szCs w:val="20"/>
              </w:rPr>
              <w:t>in der Bundesrepublik Deutschland e.V.</w:t>
            </w:r>
          </w:p>
          <w:p w14:paraId="76FD3CDC" w14:textId="77777777" w:rsidR="003D27D7" w:rsidRPr="008675D2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  <w:p w14:paraId="6C14C206" w14:textId="77777777" w:rsidR="003D27D7" w:rsidRPr="008675D2" w:rsidRDefault="003D27D7" w:rsidP="000C1704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</w:tc>
      </w:tr>
    </w:tbl>
    <w:p w14:paraId="6B1D7501" w14:textId="77777777" w:rsidR="00537D99" w:rsidRDefault="00537D99" w:rsidP="005A274A">
      <w:pPr>
        <w:jc w:val="center"/>
        <w:rPr>
          <w:rFonts w:cs="Arial"/>
          <w:b/>
          <w:sz w:val="24"/>
        </w:rPr>
      </w:pPr>
    </w:p>
    <w:p w14:paraId="641E9462" w14:textId="77777777" w:rsidR="0034093C" w:rsidRPr="0034093C" w:rsidRDefault="0034093C" w:rsidP="005A274A">
      <w:pPr>
        <w:jc w:val="center"/>
        <w:rPr>
          <w:rFonts w:cs="Arial"/>
          <w:b/>
          <w:sz w:val="24"/>
        </w:rPr>
      </w:pPr>
    </w:p>
    <w:p w14:paraId="042F5889" w14:textId="77777777" w:rsidR="00537D99" w:rsidRPr="0034093C" w:rsidRDefault="003F0D98" w:rsidP="0034093C">
      <w:pPr>
        <w:pStyle w:val="Titel"/>
      </w:pPr>
      <w:r w:rsidRPr="0034093C">
        <w:t xml:space="preserve">Erklärung zur </w:t>
      </w:r>
      <w:r w:rsidR="003C2BA7" w:rsidRPr="0034093C">
        <w:t xml:space="preserve">Eignung </w:t>
      </w:r>
      <w:r w:rsidR="0066243C" w:rsidRPr="0034093C">
        <w:t>des Studienzentrums</w:t>
      </w:r>
    </w:p>
    <w:p w14:paraId="27642696" w14:textId="77777777" w:rsidR="00FA1965" w:rsidRDefault="00061E71" w:rsidP="0034093C">
      <w:pPr>
        <w:pStyle w:val="berschrift2AKEK"/>
      </w:pPr>
      <w:r w:rsidRPr="0034093C">
        <w:t>1</w:t>
      </w:r>
      <w:r w:rsidR="00FA1965" w:rsidRPr="0034093C">
        <w:t>. Titel</w:t>
      </w:r>
      <w:r w:rsidR="00827AB0" w:rsidRPr="0034093C">
        <w:t xml:space="preserve"> des Projektes</w:t>
      </w:r>
      <w:r w:rsidR="00FA1965" w:rsidRPr="0034093C">
        <w:t>:</w:t>
      </w:r>
    </w:p>
    <w:sdt>
      <w:sdtPr>
        <w:id w:val="408806471"/>
        <w:placeholder>
          <w:docPart w:val="663C3E4EC451224F94029DC37C178420"/>
        </w:placeholder>
      </w:sdtPr>
      <w:sdtContent>
        <w:p w14:paraId="4828FF6A" w14:textId="0858D879" w:rsidR="0034093C" w:rsidRPr="0034093C" w:rsidRDefault="00CA19DE" w:rsidP="0034093C">
          <w:r w:rsidRPr="00CA19DE">
            <w:t>Perimetrische Untersuchung des Gesichtsfeldes nach Goldman mittels VR</w:t>
          </w:r>
        </w:p>
      </w:sdtContent>
    </w:sdt>
    <w:p w14:paraId="67DB64D1" w14:textId="77777777" w:rsidR="0066243C" w:rsidRDefault="00061E71" w:rsidP="0034093C">
      <w:pPr>
        <w:pStyle w:val="berschrift2AKEK"/>
      </w:pPr>
      <w:r w:rsidRPr="0034093C">
        <w:t>2</w:t>
      </w:r>
      <w:r w:rsidR="0066243C" w:rsidRPr="0034093C">
        <w:t>. Lokales Studienzentrum inklusive lokal verantwortlicher Studienleitung:</w:t>
      </w:r>
    </w:p>
    <w:sdt>
      <w:sdtPr>
        <w:id w:val="284704761"/>
        <w:placeholder>
          <w:docPart w:val="3D77FE8BD722BA4FA8945152304B4681"/>
        </w:placeholder>
      </w:sdtPr>
      <w:sdtContent>
        <w:p w14:paraId="66B78190" w14:textId="3272EA6F" w:rsidR="0034093C" w:rsidRPr="0034093C" w:rsidRDefault="00CA19DE" w:rsidP="0034093C">
          <w:r>
            <w:t xml:space="preserve">Augenklinik Heidelberg | </w:t>
          </w:r>
          <w:r w:rsidRPr="00CA19DE">
            <w:t>Prof. Dr. med. Ina Conrad-</w:t>
          </w:r>
          <w:proofErr w:type="spellStart"/>
          <w:r w:rsidRPr="00CA19DE">
            <w:t>Hengerer</w:t>
          </w:r>
          <w:proofErr w:type="spellEnd"/>
        </w:p>
      </w:sdtContent>
    </w:sdt>
    <w:p w14:paraId="28F250C6" w14:textId="77777777" w:rsidR="00FD1FEA" w:rsidRPr="0034093C" w:rsidRDefault="00FD1FEA" w:rsidP="0034093C">
      <w:pPr>
        <w:pStyle w:val="berschrift2AKEK"/>
      </w:pPr>
      <w:r w:rsidRPr="0034093C">
        <w:t xml:space="preserve">3. </w:t>
      </w:r>
      <w:r w:rsidR="00C069EA" w:rsidRPr="00C069EA">
        <w:t>Protokollgemäße</w:t>
      </w:r>
      <w:r w:rsidR="00C069EA">
        <w:t xml:space="preserve"> </w:t>
      </w:r>
      <w:r w:rsidRPr="0034093C">
        <w:t>Studiendurchführung:</w:t>
      </w:r>
    </w:p>
    <w:p w14:paraId="73117F23" w14:textId="77777777" w:rsidR="00FD1FEA" w:rsidRPr="0034093C" w:rsidRDefault="00FD1FEA" w:rsidP="00FE248C">
      <w:pPr>
        <w:spacing w:line="276" w:lineRule="auto"/>
        <w:jc w:val="both"/>
        <w:rPr>
          <w:rFonts w:cs="Arial"/>
        </w:rPr>
      </w:pPr>
      <w:r w:rsidRPr="0034093C">
        <w:rPr>
          <w:rFonts w:cs="Arial"/>
        </w:rPr>
        <w:t xml:space="preserve">Hiermit erklären wir, dass das Projekt </w:t>
      </w:r>
      <w:r w:rsidR="00C069EA">
        <w:rPr>
          <w:rFonts w:cs="Arial"/>
        </w:rPr>
        <w:t>in dem</w:t>
      </w:r>
      <w:r w:rsidRPr="0034093C">
        <w:rPr>
          <w:rFonts w:cs="Arial"/>
        </w:rPr>
        <w:t xml:space="preserve"> o. g. Studienzentrum gemäß de</w:t>
      </w:r>
      <w:r w:rsidR="00D65DF5" w:rsidRPr="0034093C">
        <w:rPr>
          <w:rFonts w:cs="Arial"/>
        </w:rPr>
        <w:t>m</w:t>
      </w:r>
      <w:r w:rsidRPr="0034093C">
        <w:rPr>
          <w:rFonts w:cs="Arial"/>
        </w:rPr>
        <w:t xml:space="preserve"> geltenden Prüfplan Studienprotokoll durchgeführt wird.</w:t>
      </w:r>
    </w:p>
    <w:p w14:paraId="01475F4C" w14:textId="77777777" w:rsidR="00841D15" w:rsidRPr="0034093C" w:rsidRDefault="00FD1FEA" w:rsidP="0034093C">
      <w:pPr>
        <w:pStyle w:val="berschrift2AKEK"/>
      </w:pPr>
      <w:r w:rsidRPr="0034093C">
        <w:t>4</w:t>
      </w:r>
      <w:r w:rsidR="00841D15" w:rsidRPr="0034093C">
        <w:t xml:space="preserve">. </w:t>
      </w:r>
      <w:r w:rsidR="003C2BA7" w:rsidRPr="0034093C">
        <w:t>Personelle Ressourcen:</w:t>
      </w:r>
    </w:p>
    <w:p w14:paraId="2A1FAA92" w14:textId="77777777" w:rsidR="00841D15" w:rsidRPr="0034093C" w:rsidRDefault="003C2BA7" w:rsidP="00FE248C">
      <w:pPr>
        <w:spacing w:line="276" w:lineRule="auto"/>
        <w:jc w:val="both"/>
        <w:rPr>
          <w:rFonts w:cs="Arial"/>
        </w:rPr>
      </w:pPr>
      <w:r w:rsidRPr="0034093C">
        <w:rPr>
          <w:rFonts w:cs="Arial"/>
        </w:rPr>
        <w:t xml:space="preserve">Hiermit erklären wir, dass in </w:t>
      </w:r>
      <w:r w:rsidR="0066243C" w:rsidRPr="0034093C">
        <w:rPr>
          <w:rFonts w:cs="Arial"/>
        </w:rPr>
        <w:t>dem o. g. Studienzentrum</w:t>
      </w:r>
      <w:r w:rsidRPr="0034093C">
        <w:rPr>
          <w:rFonts w:cs="Arial"/>
        </w:rPr>
        <w:t xml:space="preserve"> die personellen Res</w:t>
      </w:r>
      <w:r w:rsidR="003F0D98" w:rsidRPr="0034093C">
        <w:rPr>
          <w:rFonts w:cs="Arial"/>
        </w:rPr>
        <w:t>sourcen für die Durchführung des</w:t>
      </w:r>
      <w:r w:rsidRPr="0034093C">
        <w:rPr>
          <w:rFonts w:cs="Arial"/>
        </w:rPr>
        <w:t xml:space="preserve"> </w:t>
      </w:r>
      <w:r w:rsidR="003F0D98" w:rsidRPr="0034093C">
        <w:rPr>
          <w:rFonts w:cs="Arial"/>
        </w:rPr>
        <w:t>Projektes</w:t>
      </w:r>
      <w:r w:rsidRPr="0034093C">
        <w:rPr>
          <w:rFonts w:cs="Arial"/>
        </w:rPr>
        <w:t xml:space="preserve"> vorhanden sind. Es wird bestätigt, dass das eingesetzte Personal für die </w:t>
      </w:r>
      <w:r w:rsidR="00C069EA">
        <w:rPr>
          <w:rFonts w:cs="Arial"/>
        </w:rPr>
        <w:t>protokollgemäße</w:t>
      </w:r>
      <w:r w:rsidRPr="0034093C">
        <w:rPr>
          <w:rFonts w:cs="Arial"/>
        </w:rPr>
        <w:t xml:space="preserve"> Durchführung des o. g. Projektes a</w:t>
      </w:r>
      <w:r w:rsidR="0066243C" w:rsidRPr="0034093C">
        <w:rPr>
          <w:rFonts w:cs="Arial"/>
        </w:rPr>
        <w:t>usreichend qualifiziert ist. Die</w:t>
      </w:r>
      <w:r w:rsidRPr="0034093C">
        <w:rPr>
          <w:rFonts w:cs="Arial"/>
        </w:rPr>
        <w:t xml:space="preserve"> </w:t>
      </w:r>
      <w:r w:rsidR="0066243C" w:rsidRPr="0034093C">
        <w:rPr>
          <w:rFonts w:cs="Arial"/>
        </w:rPr>
        <w:t xml:space="preserve">lokal </w:t>
      </w:r>
      <w:r w:rsidRPr="0034093C">
        <w:rPr>
          <w:rFonts w:cs="Arial"/>
        </w:rPr>
        <w:t xml:space="preserve">verantwortliche </w:t>
      </w:r>
      <w:r w:rsidR="0066243C" w:rsidRPr="0034093C">
        <w:rPr>
          <w:rFonts w:cs="Arial"/>
        </w:rPr>
        <w:t>Studienleitung</w:t>
      </w:r>
      <w:r w:rsidRPr="0034093C">
        <w:rPr>
          <w:rFonts w:cs="Arial"/>
        </w:rPr>
        <w:t xml:space="preserve"> wählt das Personal aus und leitet dieses an.</w:t>
      </w:r>
    </w:p>
    <w:p w14:paraId="1BDF7337" w14:textId="77777777" w:rsidR="00841D15" w:rsidRPr="0034093C" w:rsidRDefault="00FD1FEA" w:rsidP="0034093C">
      <w:pPr>
        <w:pStyle w:val="berschrift2AKEK"/>
      </w:pPr>
      <w:r w:rsidRPr="0034093C">
        <w:t>5</w:t>
      </w:r>
      <w:r w:rsidR="00841D15" w:rsidRPr="0034093C">
        <w:t xml:space="preserve">. </w:t>
      </w:r>
      <w:r w:rsidR="0066243C" w:rsidRPr="0034093C">
        <w:t>Ausstattung des Studienzentrums</w:t>
      </w:r>
      <w:r w:rsidR="003C2BA7" w:rsidRPr="0034093C">
        <w:t>:</w:t>
      </w:r>
    </w:p>
    <w:p w14:paraId="6653D198" w14:textId="77777777" w:rsidR="003C2BA7" w:rsidRPr="0034093C" w:rsidRDefault="003C2BA7" w:rsidP="00FE248C">
      <w:pPr>
        <w:spacing w:line="276" w:lineRule="auto"/>
        <w:jc w:val="both"/>
        <w:rPr>
          <w:rFonts w:cs="Arial"/>
        </w:rPr>
      </w:pPr>
      <w:r w:rsidRPr="0034093C">
        <w:rPr>
          <w:rFonts w:cs="Arial"/>
        </w:rPr>
        <w:t xml:space="preserve">Hiermit erklären wir, dass </w:t>
      </w:r>
      <w:r w:rsidR="0066243C" w:rsidRPr="0034093C">
        <w:rPr>
          <w:rFonts w:cs="Arial"/>
        </w:rPr>
        <w:t xml:space="preserve">das </w:t>
      </w:r>
      <w:r w:rsidR="00C069EA">
        <w:rPr>
          <w:rFonts w:cs="Arial"/>
        </w:rPr>
        <w:t xml:space="preserve">o.g. </w:t>
      </w:r>
      <w:r w:rsidR="0066243C" w:rsidRPr="0034093C">
        <w:rPr>
          <w:rFonts w:cs="Arial"/>
        </w:rPr>
        <w:t>Studienzentrum</w:t>
      </w:r>
      <w:r w:rsidRPr="0034093C">
        <w:rPr>
          <w:rFonts w:cs="Arial"/>
        </w:rPr>
        <w:t xml:space="preserve"> mit den räumlichen, sachlichen und finanziellen Mitteln ausgestattet ist, die für eine </w:t>
      </w:r>
      <w:r w:rsidR="00C069EA">
        <w:rPr>
          <w:rFonts w:cs="Arial"/>
        </w:rPr>
        <w:t>protokollgemäße</w:t>
      </w:r>
      <w:r w:rsidRPr="0034093C">
        <w:rPr>
          <w:rFonts w:cs="Arial"/>
        </w:rPr>
        <w:t xml:space="preserve"> Durchführung des o. g. Projektes erforderlich sind.</w:t>
      </w:r>
    </w:p>
    <w:p w14:paraId="389C96CA" w14:textId="77777777" w:rsidR="008C4345" w:rsidRPr="0034093C" w:rsidRDefault="00FD1FEA" w:rsidP="0034093C">
      <w:pPr>
        <w:pStyle w:val="berschrift2AKEK"/>
      </w:pPr>
      <w:r w:rsidRPr="0034093C">
        <w:t>6</w:t>
      </w:r>
      <w:r w:rsidR="008C4345" w:rsidRPr="0034093C">
        <w:t>. Gute wissenschaftliche Praxis:</w:t>
      </w:r>
    </w:p>
    <w:p w14:paraId="6A518817" w14:textId="77777777" w:rsidR="008C4345" w:rsidRPr="0034093C" w:rsidRDefault="00C069EA" w:rsidP="00FE248C">
      <w:pPr>
        <w:spacing w:line="276" w:lineRule="auto"/>
        <w:jc w:val="both"/>
        <w:rPr>
          <w:rFonts w:cs="Arial"/>
        </w:rPr>
      </w:pPr>
      <w:r w:rsidRPr="00C069EA">
        <w:rPr>
          <w:rFonts w:cs="Arial"/>
        </w:rPr>
        <w:t>Hiermit erklären wir, dass in dem o. g. Studienzentrum die Regeln der guten wissenschaftlichen Praxis, insbesondere die Deklaration von Helsinki, eingehalten werden</w:t>
      </w:r>
      <w:r w:rsidR="008C4345" w:rsidRPr="0034093C">
        <w:rPr>
          <w:rFonts w:cs="Arial"/>
        </w:rPr>
        <w:t>.</w:t>
      </w:r>
    </w:p>
    <w:p w14:paraId="54DEC9D9" w14:textId="77777777" w:rsidR="00AB1A01" w:rsidRPr="0034093C" w:rsidRDefault="00FD1FEA" w:rsidP="0034093C">
      <w:pPr>
        <w:pStyle w:val="berschrift2AKEK"/>
      </w:pPr>
      <w:r w:rsidRPr="0034093C">
        <w:t>7</w:t>
      </w:r>
      <w:r w:rsidR="00AB1A01" w:rsidRPr="0034093C">
        <w:t>. Interessenskonflikt:</w:t>
      </w:r>
    </w:p>
    <w:p w14:paraId="01F26E77" w14:textId="77777777" w:rsidR="00347FDE" w:rsidRPr="0034093C" w:rsidRDefault="00AB1A01" w:rsidP="00FE248C">
      <w:pPr>
        <w:spacing w:line="276" w:lineRule="auto"/>
        <w:jc w:val="both"/>
        <w:rPr>
          <w:rFonts w:cs="Arial"/>
        </w:rPr>
      </w:pPr>
      <w:r w:rsidRPr="0034093C">
        <w:rPr>
          <w:rFonts w:cs="Arial"/>
        </w:rPr>
        <w:t>Hiermit erklären wir, dass</w:t>
      </w:r>
      <w:r w:rsidR="00C069EA">
        <w:rPr>
          <w:rFonts w:cs="Arial"/>
        </w:rPr>
        <w:t xml:space="preserve"> in dem o.g. Studienzentrum</w:t>
      </w:r>
      <w:r w:rsidRPr="0034093C">
        <w:rPr>
          <w:rFonts w:cs="Arial"/>
        </w:rPr>
        <w:t xml:space="preserve"> keine finanziellen oder anderweitigen Interessenskonflikte oder Abhängigkeiten bestehen, die die Durchführung des Projektes in irgendeiner Weise beeinflussen.</w:t>
      </w:r>
      <w:r w:rsidR="00347FDE" w:rsidRPr="0034093C">
        <w:rPr>
          <w:rFonts w:cs="Arial"/>
        </w:rPr>
        <w:t xml:space="preserve"> Alle finanziellen und materiellen Unterstützungen für die Studie wurden in den Unterlagen </w:t>
      </w:r>
      <w:r w:rsidR="001B7038" w:rsidRPr="0034093C">
        <w:rPr>
          <w:rFonts w:cs="Arial"/>
        </w:rPr>
        <w:t>angegeben.</w:t>
      </w:r>
    </w:p>
    <w:p w14:paraId="4C847C88" w14:textId="77777777" w:rsidR="0034093C" w:rsidRDefault="0034093C" w:rsidP="0034093C"/>
    <w:p w14:paraId="11AA5B2F" w14:textId="77777777" w:rsidR="0034093C" w:rsidRDefault="0034093C" w:rsidP="0034093C"/>
    <w:p w14:paraId="4F78C229" w14:textId="77777777" w:rsidR="0034093C" w:rsidRDefault="0034093C" w:rsidP="0034093C"/>
    <w:p w14:paraId="66BD7F8D" w14:textId="77777777" w:rsidR="0034093C" w:rsidRDefault="0034093C" w:rsidP="0034093C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5"/>
        <w:gridCol w:w="2835"/>
        <w:gridCol w:w="425"/>
        <w:gridCol w:w="2835"/>
      </w:tblGrid>
      <w:tr w:rsidR="0034093C" w14:paraId="7078E0A8" w14:textId="77777777" w:rsidTr="0034093C">
        <w:tc>
          <w:tcPr>
            <w:tcW w:w="1134" w:type="dxa"/>
            <w:tcBorders>
              <w:bottom w:val="single" w:sz="4" w:space="0" w:color="auto"/>
            </w:tcBorders>
          </w:tcPr>
          <w:sdt>
            <w:sdtPr>
              <w:alias w:val="Datum"/>
              <w:tag w:val="Datum"/>
              <w:id w:val="-2067407377"/>
              <w:placeholder>
                <w:docPart w:val="BE9DBBF8B2816C408C0A0587A9F9B4AD"/>
              </w:placeholder>
              <w:showingPlcHdr/>
            </w:sdtPr>
            <w:sdtContent>
              <w:p w14:paraId="0ED32A34" w14:textId="11FADFF0" w:rsidR="0034093C" w:rsidRDefault="005F3FE7" w:rsidP="0034093C">
                <w:r w:rsidRPr="005F3FE7">
                  <w:rPr>
                    <w:rStyle w:val="Platzhaltertext"/>
                  </w:rPr>
                  <w:t>Datum</w:t>
                </w:r>
              </w:p>
            </w:sdtContent>
          </w:sdt>
        </w:tc>
        <w:tc>
          <w:tcPr>
            <w:tcW w:w="425" w:type="dxa"/>
          </w:tcPr>
          <w:p w14:paraId="5606C888" w14:textId="77777777" w:rsidR="0034093C" w:rsidRDefault="0034093C" w:rsidP="0034093C"/>
        </w:tc>
        <w:sdt>
          <w:sdtPr>
            <w:id w:val="-262158529"/>
            <w:placeholder>
              <w:docPart w:val="3CBCC7DD38939844B2EE2AAFE0002004"/>
            </w:placeholder>
          </w:sdtPr>
          <w:sdtContent>
            <w:tc>
              <w:tcPr>
                <w:tcW w:w="2835" w:type="dxa"/>
                <w:tcBorders>
                  <w:bottom w:val="single" w:sz="4" w:space="0" w:color="auto"/>
                </w:tcBorders>
              </w:tcPr>
              <w:p w14:paraId="5D47F9B9" w14:textId="77F5C8AE" w:rsidR="0034093C" w:rsidRDefault="00CA19DE" w:rsidP="0034093C">
                <w:r w:rsidRPr="00CA19DE">
                  <w:t>Prof. Dr. med. Ina Conrad-</w:t>
                </w:r>
                <w:proofErr w:type="spellStart"/>
                <w:r w:rsidRPr="00CA19DE">
                  <w:t>Hengerer</w:t>
                </w:r>
                <w:proofErr w:type="spellEnd"/>
              </w:p>
            </w:tc>
          </w:sdtContent>
        </w:sdt>
        <w:tc>
          <w:tcPr>
            <w:tcW w:w="425" w:type="dxa"/>
          </w:tcPr>
          <w:p w14:paraId="2D4412C3" w14:textId="77777777" w:rsidR="0034093C" w:rsidRDefault="0034093C" w:rsidP="0034093C"/>
        </w:tc>
        <w:tc>
          <w:tcPr>
            <w:tcW w:w="2835" w:type="dxa"/>
            <w:tcBorders>
              <w:bottom w:val="single" w:sz="4" w:space="0" w:color="auto"/>
            </w:tcBorders>
          </w:tcPr>
          <w:p w14:paraId="2790938A" w14:textId="77777777" w:rsidR="0034093C" w:rsidRDefault="0034093C" w:rsidP="0034093C"/>
        </w:tc>
      </w:tr>
      <w:tr w:rsidR="0034093C" w14:paraId="2F4F286E" w14:textId="77777777" w:rsidTr="0034093C">
        <w:tc>
          <w:tcPr>
            <w:tcW w:w="1134" w:type="dxa"/>
            <w:tcBorders>
              <w:top w:val="single" w:sz="4" w:space="0" w:color="auto"/>
            </w:tcBorders>
          </w:tcPr>
          <w:p w14:paraId="684F90D4" w14:textId="77777777" w:rsidR="0034093C" w:rsidRDefault="0034093C" w:rsidP="0034093C">
            <w:r>
              <w:t>Datum</w:t>
            </w:r>
          </w:p>
        </w:tc>
        <w:tc>
          <w:tcPr>
            <w:tcW w:w="425" w:type="dxa"/>
          </w:tcPr>
          <w:p w14:paraId="4F740256" w14:textId="77777777" w:rsidR="0034093C" w:rsidRDefault="0034093C" w:rsidP="0034093C"/>
        </w:tc>
        <w:tc>
          <w:tcPr>
            <w:tcW w:w="2835" w:type="dxa"/>
            <w:tcBorders>
              <w:top w:val="single" w:sz="4" w:space="0" w:color="auto"/>
            </w:tcBorders>
          </w:tcPr>
          <w:p w14:paraId="308A779B" w14:textId="77777777" w:rsidR="0034093C" w:rsidRDefault="0034093C" w:rsidP="0034093C">
            <w:r>
              <w:t>Name Druckbuchstaben</w:t>
            </w:r>
          </w:p>
        </w:tc>
        <w:tc>
          <w:tcPr>
            <w:tcW w:w="425" w:type="dxa"/>
          </w:tcPr>
          <w:p w14:paraId="4B1B5165" w14:textId="77777777" w:rsidR="0034093C" w:rsidRDefault="0034093C" w:rsidP="0034093C"/>
        </w:tc>
        <w:tc>
          <w:tcPr>
            <w:tcW w:w="2835" w:type="dxa"/>
            <w:tcBorders>
              <w:top w:val="single" w:sz="4" w:space="0" w:color="auto"/>
            </w:tcBorders>
          </w:tcPr>
          <w:p w14:paraId="720E7298" w14:textId="77777777" w:rsidR="0034093C" w:rsidRDefault="0034093C" w:rsidP="0034093C">
            <w:r>
              <w:t>Unterschrift lokale Studienleitung</w:t>
            </w:r>
          </w:p>
        </w:tc>
      </w:tr>
    </w:tbl>
    <w:p w14:paraId="0ACEDD81" w14:textId="77777777" w:rsidR="007A2F4D" w:rsidRPr="0034093C" w:rsidRDefault="00FD1FEA" w:rsidP="0034093C">
      <w:pPr>
        <w:pStyle w:val="berschrift2AKEK"/>
      </w:pPr>
      <w:r w:rsidRPr="0034093C">
        <w:t>8</w:t>
      </w:r>
      <w:r w:rsidR="00FA4654" w:rsidRPr="0034093C">
        <w:t xml:space="preserve">. </w:t>
      </w:r>
      <w:r w:rsidR="00827AB0" w:rsidRPr="0034093C">
        <w:t>Zustimmung der</w:t>
      </w:r>
      <w:r w:rsidR="007A2F4D" w:rsidRPr="0034093C">
        <w:t xml:space="preserve"> Klinik</w:t>
      </w:r>
      <w:r w:rsidR="00397FE0" w:rsidRPr="0034093C">
        <w:t>/</w:t>
      </w:r>
      <w:r w:rsidR="001B7038" w:rsidRPr="0034093C">
        <w:t xml:space="preserve">Institution: </w:t>
      </w:r>
    </w:p>
    <w:p w14:paraId="3D1453AA" w14:textId="77777777" w:rsidR="000C5EFD" w:rsidRPr="0034093C" w:rsidRDefault="004364A0" w:rsidP="00FE248C">
      <w:pPr>
        <w:spacing w:line="276" w:lineRule="auto"/>
        <w:jc w:val="both"/>
        <w:rPr>
          <w:rFonts w:cs="Arial"/>
        </w:rPr>
      </w:pPr>
      <w:r w:rsidRPr="0034093C">
        <w:rPr>
          <w:rFonts w:cs="Arial"/>
        </w:rPr>
        <w:t>Hiermit erkläre ich, d</w:t>
      </w:r>
      <w:r w:rsidR="00827AB0" w:rsidRPr="0034093C">
        <w:rPr>
          <w:rFonts w:cs="Arial"/>
        </w:rPr>
        <w:t>ass ich mit der Durchführung des</w:t>
      </w:r>
      <w:r w:rsidRPr="0034093C">
        <w:rPr>
          <w:rFonts w:cs="Arial"/>
        </w:rPr>
        <w:t xml:space="preserve"> o. g. </w:t>
      </w:r>
      <w:r w:rsidR="00827AB0" w:rsidRPr="0034093C">
        <w:rPr>
          <w:rFonts w:cs="Arial"/>
        </w:rPr>
        <w:t>Projektes</w:t>
      </w:r>
      <w:r w:rsidRPr="0034093C">
        <w:rPr>
          <w:rFonts w:cs="Arial"/>
        </w:rPr>
        <w:t xml:space="preserve"> in meiner Klinik</w:t>
      </w:r>
      <w:r w:rsidR="00397FE0" w:rsidRPr="0034093C">
        <w:rPr>
          <w:rFonts w:cs="Arial"/>
        </w:rPr>
        <w:t xml:space="preserve"> / meine</w:t>
      </w:r>
      <w:r w:rsidR="0041258C" w:rsidRPr="0034093C">
        <w:rPr>
          <w:rFonts w:cs="Arial"/>
        </w:rPr>
        <w:t>r</w:t>
      </w:r>
      <w:r w:rsidR="00397FE0" w:rsidRPr="0034093C">
        <w:rPr>
          <w:rFonts w:cs="Arial"/>
        </w:rPr>
        <w:t xml:space="preserve"> Institut</w:t>
      </w:r>
      <w:r w:rsidR="0041258C" w:rsidRPr="0034093C">
        <w:rPr>
          <w:rFonts w:cs="Arial"/>
        </w:rPr>
        <w:t>ion</w:t>
      </w:r>
      <w:r w:rsidRPr="0034093C">
        <w:rPr>
          <w:rFonts w:cs="Arial"/>
        </w:rPr>
        <w:t xml:space="preserve"> einverstanden </w:t>
      </w:r>
      <w:r w:rsidR="001829AE" w:rsidRPr="0034093C">
        <w:rPr>
          <w:rFonts w:cs="Arial"/>
        </w:rPr>
        <w:t>bin</w:t>
      </w:r>
      <w:r w:rsidRPr="0034093C">
        <w:rPr>
          <w:rFonts w:cs="Arial"/>
        </w:rPr>
        <w:t xml:space="preserve"> und die erforderlichen personellen und sachlichen Mittel vorhanden sind.</w:t>
      </w:r>
    </w:p>
    <w:p w14:paraId="4FDA6444" w14:textId="77777777" w:rsidR="0041258C" w:rsidRDefault="0041258C" w:rsidP="0034093C"/>
    <w:p w14:paraId="084577CC" w14:textId="77777777" w:rsidR="0034093C" w:rsidRDefault="0034093C" w:rsidP="0034093C"/>
    <w:p w14:paraId="6C118095" w14:textId="77777777" w:rsidR="0034093C" w:rsidRDefault="0034093C" w:rsidP="0034093C"/>
    <w:p w14:paraId="767ECC29" w14:textId="77777777" w:rsidR="0034093C" w:rsidRDefault="0034093C" w:rsidP="0034093C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5"/>
        <w:gridCol w:w="2835"/>
        <w:gridCol w:w="425"/>
        <w:gridCol w:w="2835"/>
      </w:tblGrid>
      <w:tr w:rsidR="0034093C" w14:paraId="78FB2B47" w14:textId="77777777" w:rsidTr="00D6497B">
        <w:tc>
          <w:tcPr>
            <w:tcW w:w="1134" w:type="dxa"/>
            <w:tcBorders>
              <w:bottom w:val="single" w:sz="4" w:space="0" w:color="auto"/>
            </w:tcBorders>
          </w:tcPr>
          <w:sdt>
            <w:sdtPr>
              <w:alias w:val="Datum"/>
              <w:tag w:val="Datum"/>
              <w:id w:val="1585643165"/>
              <w:placeholder>
                <w:docPart w:val="FDA19F2A8442EC4E9DA3DEF25E8216CA"/>
              </w:placeholder>
            </w:sdtPr>
            <w:sdtContent>
              <w:p w14:paraId="796B40A5" w14:textId="26ECC932" w:rsidR="0034093C" w:rsidRDefault="005F3FE7" w:rsidP="00D6497B">
                <w:r>
                  <w:t xml:space="preserve"> </w:t>
                </w:r>
              </w:p>
            </w:sdtContent>
          </w:sdt>
        </w:tc>
        <w:tc>
          <w:tcPr>
            <w:tcW w:w="425" w:type="dxa"/>
          </w:tcPr>
          <w:p w14:paraId="229BEE9B" w14:textId="77777777" w:rsidR="0034093C" w:rsidRDefault="0034093C" w:rsidP="00D6497B"/>
        </w:tc>
        <w:sdt>
          <w:sdtPr>
            <w:id w:val="1255872080"/>
            <w:placeholder>
              <w:docPart w:val="34A106714FFFAF4889AEC28A9F47FEF2"/>
            </w:placeholder>
          </w:sdtPr>
          <w:sdtContent>
            <w:tc>
              <w:tcPr>
                <w:tcW w:w="2835" w:type="dxa"/>
                <w:tcBorders>
                  <w:bottom w:val="single" w:sz="4" w:space="0" w:color="auto"/>
                </w:tcBorders>
              </w:tcPr>
              <w:p w14:paraId="04153C57" w14:textId="77777777" w:rsidR="00CA19DE" w:rsidRPr="00CA19DE" w:rsidRDefault="00CA19DE" w:rsidP="00CA19DE">
                <w:r w:rsidRPr="00CA19DE">
                  <w:t>Prof. Dr. med. Gerd U. Auffarth</w:t>
                </w:r>
              </w:p>
              <w:p w14:paraId="531D831B" w14:textId="3DB894C5" w:rsidR="0034093C" w:rsidRDefault="0034093C" w:rsidP="00D6497B"/>
            </w:tc>
          </w:sdtContent>
        </w:sdt>
        <w:tc>
          <w:tcPr>
            <w:tcW w:w="425" w:type="dxa"/>
          </w:tcPr>
          <w:p w14:paraId="2E3B71A2" w14:textId="77777777" w:rsidR="0034093C" w:rsidRDefault="0034093C" w:rsidP="00D6497B"/>
        </w:tc>
        <w:tc>
          <w:tcPr>
            <w:tcW w:w="2835" w:type="dxa"/>
            <w:tcBorders>
              <w:bottom w:val="single" w:sz="4" w:space="0" w:color="auto"/>
            </w:tcBorders>
          </w:tcPr>
          <w:p w14:paraId="398330FD" w14:textId="77777777" w:rsidR="0034093C" w:rsidRDefault="0034093C" w:rsidP="00D6497B"/>
        </w:tc>
      </w:tr>
      <w:tr w:rsidR="0034093C" w14:paraId="2B9F1BEA" w14:textId="77777777" w:rsidTr="00D6497B">
        <w:tc>
          <w:tcPr>
            <w:tcW w:w="1134" w:type="dxa"/>
            <w:tcBorders>
              <w:top w:val="single" w:sz="4" w:space="0" w:color="auto"/>
            </w:tcBorders>
          </w:tcPr>
          <w:p w14:paraId="56B84D09" w14:textId="77777777" w:rsidR="0034093C" w:rsidRDefault="0034093C" w:rsidP="00D6497B">
            <w:r>
              <w:t>Datum</w:t>
            </w:r>
          </w:p>
        </w:tc>
        <w:tc>
          <w:tcPr>
            <w:tcW w:w="425" w:type="dxa"/>
          </w:tcPr>
          <w:p w14:paraId="7770310D" w14:textId="77777777" w:rsidR="0034093C" w:rsidRDefault="0034093C" w:rsidP="00D6497B"/>
        </w:tc>
        <w:tc>
          <w:tcPr>
            <w:tcW w:w="2835" w:type="dxa"/>
            <w:tcBorders>
              <w:top w:val="single" w:sz="4" w:space="0" w:color="auto"/>
            </w:tcBorders>
          </w:tcPr>
          <w:p w14:paraId="2616B74F" w14:textId="77777777" w:rsidR="0034093C" w:rsidRDefault="0034093C" w:rsidP="00D6497B">
            <w:r>
              <w:t>Name Druckbuchstaben</w:t>
            </w:r>
          </w:p>
        </w:tc>
        <w:tc>
          <w:tcPr>
            <w:tcW w:w="425" w:type="dxa"/>
          </w:tcPr>
          <w:p w14:paraId="508327A4" w14:textId="77777777" w:rsidR="0034093C" w:rsidRDefault="0034093C" w:rsidP="00D6497B"/>
        </w:tc>
        <w:tc>
          <w:tcPr>
            <w:tcW w:w="2835" w:type="dxa"/>
            <w:tcBorders>
              <w:top w:val="single" w:sz="4" w:space="0" w:color="auto"/>
            </w:tcBorders>
          </w:tcPr>
          <w:p w14:paraId="5294A587" w14:textId="77777777" w:rsidR="0034093C" w:rsidRDefault="0034093C" w:rsidP="00D6497B">
            <w:r w:rsidRPr="0034093C">
              <w:rPr>
                <w:rFonts w:cs="Arial"/>
              </w:rPr>
              <w:t>Unterschrift Klinik-/Institutsleitung</w:t>
            </w:r>
          </w:p>
        </w:tc>
      </w:tr>
    </w:tbl>
    <w:p w14:paraId="11FE9AC1" w14:textId="77777777" w:rsidR="0034093C" w:rsidRPr="0034093C" w:rsidRDefault="0034093C" w:rsidP="0034093C"/>
    <w:sectPr w:rsidR="0034093C" w:rsidRPr="0034093C" w:rsidSect="003409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084F" w14:textId="77777777" w:rsidR="006239D3" w:rsidRDefault="006239D3" w:rsidP="006942E6">
      <w:r>
        <w:separator/>
      </w:r>
    </w:p>
  </w:endnote>
  <w:endnote w:type="continuationSeparator" w:id="0">
    <w:p w14:paraId="277A68F3" w14:textId="77777777" w:rsidR="006239D3" w:rsidRDefault="006239D3" w:rsidP="0069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EC3C" w14:textId="77777777" w:rsidR="00C069EA" w:rsidRDefault="00C069E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F8C4" w14:textId="77777777" w:rsidR="006942E6" w:rsidRPr="0034093C" w:rsidRDefault="00000000" w:rsidP="0034093C">
    <w:pPr>
      <w:pStyle w:val="Fuzeile"/>
      <w:jc w:val="right"/>
      <w:rPr>
        <w:rFonts w:cs="Arial"/>
        <w:sz w:val="16"/>
        <w:szCs w:val="16"/>
      </w:rPr>
    </w:pPr>
    <w:sdt>
      <w:sdtPr>
        <w:rPr>
          <w:rFonts w:cs="Arial"/>
          <w:sz w:val="16"/>
          <w:szCs w:val="16"/>
        </w:rPr>
        <w:id w:val="1621026053"/>
        <w:docPartObj>
          <w:docPartGallery w:val="Page Numbers (Bottom of Page)"/>
          <w:docPartUnique/>
        </w:docPartObj>
      </w:sdtPr>
      <w:sdtContent>
        <w:r w:rsidR="0034093C">
          <w:rPr>
            <w:rFonts w:cs="Arial"/>
            <w:sz w:val="16"/>
            <w:szCs w:val="16"/>
          </w:rPr>
          <w:t>Erklärung Studienzentrum und Zustimmung Klinikleitung</w:t>
        </w:r>
        <w:r w:rsidR="0034093C" w:rsidRPr="0070028B">
          <w:rPr>
            <w:rFonts w:cs="Arial"/>
            <w:sz w:val="16"/>
            <w:szCs w:val="16"/>
          </w:rPr>
          <w:t xml:space="preserve"> </w:t>
        </w:r>
        <w:r w:rsidR="0034093C">
          <w:rPr>
            <w:rFonts w:cs="Arial"/>
            <w:sz w:val="16"/>
            <w:szCs w:val="16"/>
          </w:rPr>
          <w:t xml:space="preserve">| </w:t>
        </w:r>
        <w:r w:rsidR="0034093C" w:rsidRPr="0070028B">
          <w:rPr>
            <w:rFonts w:cs="Arial"/>
            <w:sz w:val="16"/>
            <w:szCs w:val="16"/>
          </w:rPr>
          <w:t xml:space="preserve">AKEK_EKHD </w:t>
        </w:r>
        <w:r w:rsidR="0034093C">
          <w:rPr>
            <w:rFonts w:cs="Arial"/>
            <w:sz w:val="16"/>
            <w:szCs w:val="16"/>
          </w:rPr>
          <w:t xml:space="preserve">| </w:t>
        </w:r>
        <w:r w:rsidR="0034093C" w:rsidRPr="0070028B">
          <w:rPr>
            <w:rFonts w:cs="Arial"/>
            <w:sz w:val="16"/>
            <w:szCs w:val="16"/>
          </w:rPr>
          <w:t xml:space="preserve">Version </w:t>
        </w:r>
        <w:r w:rsidR="00C069EA">
          <w:rPr>
            <w:rFonts w:cs="Arial"/>
            <w:sz w:val="16"/>
            <w:szCs w:val="16"/>
          </w:rPr>
          <w:t>25.02.2025</w:t>
        </w:r>
      </w:sdtContent>
    </w:sdt>
    <w:r w:rsidR="0034093C" w:rsidRPr="0070028B">
      <w:rPr>
        <w:rFonts w:cs="Arial"/>
        <w:sz w:val="16"/>
        <w:szCs w:val="16"/>
      </w:rPr>
      <w:t xml:space="preserve"> </w:t>
    </w:r>
    <w:sdt>
      <w:sdtPr>
        <w:rPr>
          <w:rFonts w:cs="Arial"/>
          <w:sz w:val="16"/>
          <w:szCs w:val="16"/>
        </w:rPr>
        <w:id w:val="392396418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34093C">
              <w:rPr>
                <w:rFonts w:cs="Arial"/>
                <w:sz w:val="16"/>
                <w:szCs w:val="16"/>
              </w:rPr>
              <w:tab/>
            </w:r>
            <w:r w:rsidR="0034093C" w:rsidRPr="0070028B">
              <w:rPr>
                <w:rFonts w:cs="Arial"/>
                <w:sz w:val="16"/>
                <w:szCs w:val="16"/>
              </w:rPr>
              <w:t xml:space="preserve">Seite </w: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34093C" w:rsidRPr="0070028B">
              <w:rPr>
                <w:rFonts w:cs="Arial"/>
                <w:bCs/>
                <w:sz w:val="16"/>
                <w:szCs w:val="16"/>
              </w:rPr>
              <w:instrText>PAGE</w:instrTex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34093C">
              <w:rPr>
                <w:rFonts w:cs="Arial"/>
                <w:bCs/>
                <w:sz w:val="16"/>
                <w:szCs w:val="16"/>
              </w:rPr>
              <w:t>1</w: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  <w:r w:rsidR="0034093C" w:rsidRPr="0070028B">
              <w:rPr>
                <w:rFonts w:cs="Arial"/>
                <w:sz w:val="16"/>
                <w:szCs w:val="16"/>
              </w:rPr>
              <w:t xml:space="preserve"> von </w: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34093C" w:rsidRPr="0070028B">
              <w:rPr>
                <w:rFonts w:cs="Arial"/>
                <w:bCs/>
                <w:sz w:val="16"/>
                <w:szCs w:val="16"/>
              </w:rPr>
              <w:instrText>NUMPAGES</w:instrTex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34093C">
              <w:rPr>
                <w:rFonts w:cs="Arial"/>
                <w:bCs/>
                <w:sz w:val="16"/>
                <w:szCs w:val="16"/>
              </w:rPr>
              <w:t>3</w:t>
            </w:r>
            <w:r w:rsidR="0034093C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2E91" w14:textId="77777777" w:rsidR="00C069EA" w:rsidRDefault="00C069E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1F71" w14:textId="77777777" w:rsidR="006239D3" w:rsidRDefault="006239D3" w:rsidP="006942E6">
      <w:r>
        <w:separator/>
      </w:r>
    </w:p>
  </w:footnote>
  <w:footnote w:type="continuationSeparator" w:id="0">
    <w:p w14:paraId="5B05568B" w14:textId="77777777" w:rsidR="006239D3" w:rsidRDefault="006239D3" w:rsidP="00694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B53F" w14:textId="77777777" w:rsidR="00C069EA" w:rsidRDefault="00C069E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DBA4" w14:textId="77777777" w:rsidR="006942E6" w:rsidRPr="006942E6" w:rsidRDefault="006942E6" w:rsidP="006942E6">
    <w:pPr>
      <w:pStyle w:val="Kopfzeile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B82F" w14:textId="77777777" w:rsidR="00C069EA" w:rsidRDefault="00C069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6B7"/>
    <w:multiLevelType w:val="multilevel"/>
    <w:tmpl w:val="60CABE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F847B3"/>
    <w:multiLevelType w:val="hybridMultilevel"/>
    <w:tmpl w:val="60CABE4E"/>
    <w:lvl w:ilvl="0" w:tplc="0407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B339F2"/>
    <w:multiLevelType w:val="hybridMultilevel"/>
    <w:tmpl w:val="ABE637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3F2354"/>
    <w:multiLevelType w:val="hybridMultilevel"/>
    <w:tmpl w:val="C3B2008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961D85"/>
    <w:multiLevelType w:val="multilevel"/>
    <w:tmpl w:val="A09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2965023">
    <w:abstractNumId w:val="2"/>
  </w:num>
  <w:num w:numId="2" w16cid:durableId="1106197309">
    <w:abstractNumId w:val="1"/>
  </w:num>
  <w:num w:numId="3" w16cid:durableId="1996953067">
    <w:abstractNumId w:val="4"/>
  </w:num>
  <w:num w:numId="4" w16cid:durableId="1857309977">
    <w:abstractNumId w:val="0"/>
  </w:num>
  <w:num w:numId="5" w16cid:durableId="133372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7zkMVb6IO8KQ31BnBIhM+6EzNH54YRMznCH0McGu5/vAnAs39ZmjjylrW4sUS2/efDVpv/EShHNJiC9qqG6xlA==" w:salt="BMdE623Fqsj6G7aH0gCbl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9DE"/>
    <w:rsid w:val="000411F5"/>
    <w:rsid w:val="00042F24"/>
    <w:rsid w:val="00061E71"/>
    <w:rsid w:val="000C5EFD"/>
    <w:rsid w:val="000D0814"/>
    <w:rsid w:val="001747DB"/>
    <w:rsid w:val="001829AE"/>
    <w:rsid w:val="0018386E"/>
    <w:rsid w:val="001B7038"/>
    <w:rsid w:val="001C7AE7"/>
    <w:rsid w:val="00280BE8"/>
    <w:rsid w:val="00295AA2"/>
    <w:rsid w:val="002D109D"/>
    <w:rsid w:val="00307C34"/>
    <w:rsid w:val="0034093C"/>
    <w:rsid w:val="00347FDE"/>
    <w:rsid w:val="0035637A"/>
    <w:rsid w:val="0035736F"/>
    <w:rsid w:val="00392109"/>
    <w:rsid w:val="00397FE0"/>
    <w:rsid w:val="003C2BA7"/>
    <w:rsid w:val="003D27D7"/>
    <w:rsid w:val="003E3476"/>
    <w:rsid w:val="003F0D98"/>
    <w:rsid w:val="00400B9B"/>
    <w:rsid w:val="0041258C"/>
    <w:rsid w:val="004364A0"/>
    <w:rsid w:val="00437DF7"/>
    <w:rsid w:val="00497489"/>
    <w:rsid w:val="004B6B54"/>
    <w:rsid w:val="004E2386"/>
    <w:rsid w:val="004F1179"/>
    <w:rsid w:val="004F5F70"/>
    <w:rsid w:val="00537D99"/>
    <w:rsid w:val="00570DB9"/>
    <w:rsid w:val="00572C3E"/>
    <w:rsid w:val="005915E3"/>
    <w:rsid w:val="00596065"/>
    <w:rsid w:val="005A274A"/>
    <w:rsid w:val="005B7BC6"/>
    <w:rsid w:val="005F3AD0"/>
    <w:rsid w:val="005F3FE7"/>
    <w:rsid w:val="00604BA1"/>
    <w:rsid w:val="006239D3"/>
    <w:rsid w:val="00625631"/>
    <w:rsid w:val="0066243C"/>
    <w:rsid w:val="00664040"/>
    <w:rsid w:val="006942E6"/>
    <w:rsid w:val="00697AC8"/>
    <w:rsid w:val="00697C61"/>
    <w:rsid w:val="006A0E0E"/>
    <w:rsid w:val="006B6A18"/>
    <w:rsid w:val="006B7CEE"/>
    <w:rsid w:val="006E07BE"/>
    <w:rsid w:val="00720573"/>
    <w:rsid w:val="007270B9"/>
    <w:rsid w:val="00732F3A"/>
    <w:rsid w:val="00736D8F"/>
    <w:rsid w:val="0074248E"/>
    <w:rsid w:val="00765ECF"/>
    <w:rsid w:val="00793E36"/>
    <w:rsid w:val="007A2F4D"/>
    <w:rsid w:val="007B5FB5"/>
    <w:rsid w:val="007D5347"/>
    <w:rsid w:val="008106C9"/>
    <w:rsid w:val="0081590A"/>
    <w:rsid w:val="00827AB0"/>
    <w:rsid w:val="00841D15"/>
    <w:rsid w:val="008675D2"/>
    <w:rsid w:val="0089402D"/>
    <w:rsid w:val="008C4345"/>
    <w:rsid w:val="00940920"/>
    <w:rsid w:val="009A06A5"/>
    <w:rsid w:val="009B744D"/>
    <w:rsid w:val="00A448D0"/>
    <w:rsid w:val="00A51046"/>
    <w:rsid w:val="00A87441"/>
    <w:rsid w:val="00AB1A01"/>
    <w:rsid w:val="00AE485A"/>
    <w:rsid w:val="00AF7796"/>
    <w:rsid w:val="00B164D2"/>
    <w:rsid w:val="00B34E89"/>
    <w:rsid w:val="00BD2CB4"/>
    <w:rsid w:val="00C069EA"/>
    <w:rsid w:val="00C33897"/>
    <w:rsid w:val="00C47395"/>
    <w:rsid w:val="00C87511"/>
    <w:rsid w:val="00C97100"/>
    <w:rsid w:val="00CA19DE"/>
    <w:rsid w:val="00CF3152"/>
    <w:rsid w:val="00D51F40"/>
    <w:rsid w:val="00D5222C"/>
    <w:rsid w:val="00D52248"/>
    <w:rsid w:val="00D577B9"/>
    <w:rsid w:val="00D65DF5"/>
    <w:rsid w:val="00D735E2"/>
    <w:rsid w:val="00D928F5"/>
    <w:rsid w:val="00DD2C9A"/>
    <w:rsid w:val="00DF659B"/>
    <w:rsid w:val="00E04586"/>
    <w:rsid w:val="00E313AC"/>
    <w:rsid w:val="00E50AE2"/>
    <w:rsid w:val="00E56340"/>
    <w:rsid w:val="00E5697F"/>
    <w:rsid w:val="00E80F08"/>
    <w:rsid w:val="00E95EAC"/>
    <w:rsid w:val="00EB42F7"/>
    <w:rsid w:val="00EC4548"/>
    <w:rsid w:val="00F234C9"/>
    <w:rsid w:val="00F631FA"/>
    <w:rsid w:val="00F86F0B"/>
    <w:rsid w:val="00FA1965"/>
    <w:rsid w:val="00FA4654"/>
    <w:rsid w:val="00FD1FEA"/>
    <w:rsid w:val="00FE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1295DA"/>
  <w15:chartTrackingRefBased/>
  <w15:docId w15:val="{941AE11C-84C6-9447-BA8C-D4342D32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4093C"/>
    <w:rPr>
      <w:rFonts w:ascii="Arial" w:hAnsi="Arial"/>
      <w:sz w:val="19"/>
      <w:szCs w:val="24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3409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AE485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6942E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6942E6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6942E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942E6"/>
    <w:rPr>
      <w:sz w:val="24"/>
      <w:szCs w:val="24"/>
    </w:rPr>
  </w:style>
  <w:style w:type="table" w:styleId="Tabellenraster">
    <w:name w:val="Table Grid"/>
    <w:basedOn w:val="NormaleTabelle"/>
    <w:rsid w:val="003D2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1747DB"/>
    <w:pPr>
      <w:ind w:left="720"/>
      <w:contextualSpacing/>
    </w:pPr>
  </w:style>
  <w:style w:type="character" w:styleId="Kommentarzeichen">
    <w:name w:val="annotation reference"/>
    <w:basedOn w:val="Absatz-Standardschriftart"/>
    <w:rsid w:val="00765EC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5EC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5ECF"/>
  </w:style>
  <w:style w:type="paragraph" w:styleId="Kommentarthema">
    <w:name w:val="annotation subject"/>
    <w:basedOn w:val="Kommentartext"/>
    <w:next w:val="Kommentartext"/>
    <w:link w:val="KommentarthemaZchn"/>
    <w:rsid w:val="00765E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5ECF"/>
    <w:rPr>
      <w:b/>
      <w:bCs/>
    </w:rPr>
  </w:style>
  <w:style w:type="paragraph" w:styleId="Titel">
    <w:name w:val="Title"/>
    <w:basedOn w:val="Standard"/>
    <w:next w:val="Standard"/>
    <w:link w:val="TitelZchn"/>
    <w:qFormat/>
    <w:rsid w:val="0034093C"/>
    <w:pPr>
      <w:spacing w:after="240"/>
      <w:contextualSpacing/>
      <w:jc w:val="center"/>
    </w:pPr>
    <w:rPr>
      <w:rFonts w:ascii="Calibri" w:hAnsi="Calibri" w:cs="Calibri"/>
      <w:b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34093C"/>
    <w:rPr>
      <w:rFonts w:ascii="Calibri" w:hAnsi="Calibri" w:cs="Calibri"/>
      <w:b/>
      <w:sz w:val="32"/>
      <w:szCs w:val="32"/>
    </w:rPr>
  </w:style>
  <w:style w:type="paragraph" w:customStyle="1" w:styleId="berschrift2AKEK">
    <w:name w:val="Überschrift 2 AKEK"/>
    <w:basedOn w:val="berschrift2"/>
    <w:next w:val="berschrift2"/>
    <w:link w:val="berschrift2AKEKZchn"/>
    <w:qFormat/>
    <w:rsid w:val="0034093C"/>
    <w:pPr>
      <w:spacing w:before="70" w:after="70" w:line="276" w:lineRule="auto"/>
      <w:jc w:val="both"/>
    </w:pPr>
    <w:rPr>
      <w:rFonts w:ascii="Arial" w:hAnsi="Arial" w:cs="Arial"/>
      <w:b/>
      <w:color w:val="auto"/>
      <w:sz w:val="19"/>
      <w:szCs w:val="19"/>
    </w:rPr>
  </w:style>
  <w:style w:type="character" w:customStyle="1" w:styleId="berschrift2AKEKZchn">
    <w:name w:val="Überschrift 2 AKEK Zchn"/>
    <w:basedOn w:val="berschrift2Zchn"/>
    <w:link w:val="berschrift2AKEK"/>
    <w:rsid w:val="0034093C"/>
    <w:rPr>
      <w:rFonts w:ascii="Arial" w:eastAsiaTheme="majorEastAsia" w:hAnsi="Arial" w:cs="Arial"/>
      <w:b/>
      <w:color w:val="2E74B5" w:themeColor="accent1" w:themeShade="BF"/>
      <w:sz w:val="19"/>
      <w:szCs w:val="19"/>
    </w:rPr>
  </w:style>
  <w:style w:type="character" w:customStyle="1" w:styleId="berschrift2Zchn">
    <w:name w:val="Überschrift 2 Zchn"/>
    <w:basedOn w:val="Absatz-Standardschriftart"/>
    <w:link w:val="berschrift2"/>
    <w:semiHidden/>
    <w:rsid w:val="003409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tzhaltertext">
    <w:name w:val="Placeholder Text"/>
    <w:basedOn w:val="Absatz-Standardschriftart"/>
    <w:uiPriority w:val="99"/>
    <w:semiHidden/>
    <w:rsid w:val="003409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nathanpi27/Nextcloud/PycharmProjects/Perimetrie/Projektinfos/Ethikantrag/Formulare/Vorlagen/Erklaerung_zur_Eignung_des_Studienzentrums_und_Zustimm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3C3E4EC451224F94029DC37C1784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7CCAF0-2DF7-7D4C-B463-E1E5A7D2AE89}"/>
      </w:docPartPr>
      <w:docPartBody>
        <w:p w:rsidR="002A52AE" w:rsidRDefault="00000000">
          <w:pPr>
            <w:pStyle w:val="663C3E4EC451224F94029DC37C178420"/>
          </w:pPr>
          <w:r w:rsidRPr="004119CF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D77FE8BD722BA4FA8945152304B46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6AF1EDE-47D7-BE46-94C3-ACC90A9C0CEA}"/>
      </w:docPartPr>
      <w:docPartBody>
        <w:p w:rsidR="002A52AE" w:rsidRDefault="00000000">
          <w:pPr>
            <w:pStyle w:val="3D77FE8BD722BA4FA8945152304B4681"/>
          </w:pPr>
          <w:r w:rsidRPr="004119CF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E9DBBF8B2816C408C0A0587A9F9B4A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FD4B565-D5CA-5048-8E5D-665708889BA0}"/>
      </w:docPartPr>
      <w:docPartBody>
        <w:p w:rsidR="002A52AE" w:rsidRDefault="00000000">
          <w:pPr>
            <w:pStyle w:val="BE9DBBF8B2816C408C0A0587A9F9B4AD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3CBCC7DD38939844B2EE2AAFE00020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EDD546-3DC4-914F-AC79-1DF6A2BD30BD}"/>
      </w:docPartPr>
      <w:docPartBody>
        <w:p w:rsidR="002A52AE" w:rsidRDefault="00000000">
          <w:pPr>
            <w:pStyle w:val="3CBCC7DD38939844B2EE2AAFE0002004"/>
          </w:pPr>
          <w:r w:rsidRPr="004119CF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DA19F2A8442EC4E9DA3DEF25E8216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5B66007-CEBD-354D-A701-986422EF583E}"/>
      </w:docPartPr>
      <w:docPartBody>
        <w:p w:rsidR="002A52AE" w:rsidRDefault="00000000">
          <w:pPr>
            <w:pStyle w:val="FDA19F2A8442EC4E9DA3DEF25E8216CA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34A106714FFFAF4889AEC28A9F47FE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4A871D-DDB2-924E-BBA1-54CC37FAAB04}"/>
      </w:docPartPr>
      <w:docPartBody>
        <w:p w:rsidR="002A52AE" w:rsidRDefault="00000000">
          <w:pPr>
            <w:pStyle w:val="34A106714FFFAF4889AEC28A9F47FEF2"/>
          </w:pPr>
          <w:r w:rsidRPr="004119CF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4"/>
    <w:rsid w:val="002A52AE"/>
    <w:rsid w:val="008243E4"/>
    <w:rsid w:val="00A41FD4"/>
    <w:rsid w:val="00E80F08"/>
    <w:rsid w:val="00F8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663C3E4EC451224F94029DC37C178420">
    <w:name w:val="663C3E4EC451224F94029DC37C178420"/>
  </w:style>
  <w:style w:type="paragraph" w:customStyle="1" w:styleId="3D77FE8BD722BA4FA8945152304B4681">
    <w:name w:val="3D77FE8BD722BA4FA8945152304B4681"/>
  </w:style>
  <w:style w:type="paragraph" w:customStyle="1" w:styleId="BE9DBBF8B2816C408C0A0587A9F9B4AD">
    <w:name w:val="BE9DBBF8B2816C408C0A0587A9F9B4AD"/>
  </w:style>
  <w:style w:type="paragraph" w:customStyle="1" w:styleId="3CBCC7DD38939844B2EE2AAFE0002004">
    <w:name w:val="3CBCC7DD38939844B2EE2AAFE0002004"/>
  </w:style>
  <w:style w:type="paragraph" w:customStyle="1" w:styleId="FDA19F2A8442EC4E9DA3DEF25E8216CA">
    <w:name w:val="FDA19F2A8442EC4E9DA3DEF25E8216CA"/>
  </w:style>
  <w:style w:type="paragraph" w:customStyle="1" w:styleId="34A106714FFFAF4889AEC28A9F47FEF2">
    <w:name w:val="34A106714FFFAF4889AEC28A9F47FE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Erklaerung_zur_Eignung_des_Studienzentrums_und_Zustimmung.dotx</Template>
  <TotalTime>0</TotalTime>
  <Pages>1</Pages>
  <Words>297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Erklärung zur Eignung des Studienzentrums</vt:lpstr>
    </vt:vector>
  </TitlesOfParts>
  <Company>Universitätsklinikum Essen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Erklärung zur Eignung des Studienzentrums</dc:title>
  <dc:subject/>
  <dc:creator>Microsoft Office User</dc:creator>
  <cp:keywords/>
  <cp:lastModifiedBy>Jonathan Pareja</cp:lastModifiedBy>
  <cp:revision>2</cp:revision>
  <cp:lastPrinted>2025-09-18T16:38:00Z</cp:lastPrinted>
  <dcterms:created xsi:type="dcterms:W3CDTF">2025-09-18T16:39:00Z</dcterms:created>
  <dcterms:modified xsi:type="dcterms:W3CDTF">2025-09-18T16:39:00Z</dcterms:modified>
</cp:coreProperties>
</file>